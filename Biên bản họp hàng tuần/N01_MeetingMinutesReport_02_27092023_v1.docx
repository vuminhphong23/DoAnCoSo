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Quản lý siêu thị Bim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Bim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00CF0F71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</w:t>
            </w:r>
            <w:r w:rsidR="005B76B7">
              <w:rPr>
                <w:rFonts w:ascii="Times New Roman" w:hAnsi="Times New Roman"/>
                <w:i w:val="0"/>
                <w:sz w:val="24"/>
                <w:szCs w:val="24"/>
              </w:rPr>
              <w:t>7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4C679B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C679B" w:rsidRPr="004C679B" w14:paraId="0490E1AA" w14:textId="77777777" w:rsidTr="004C679B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073F9461" w:rsidR="004C679B" w:rsidRPr="004C679B" w:rsidRDefault="004C679B" w:rsidP="004C679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4C679B">
              <w:rPr>
                <w:rFonts w:ascii="Times New Roman" w:hAnsi="Times New Roman"/>
                <w:i/>
                <w:iCs/>
                <w:sz w:val="24"/>
                <w:szCs w:val="24"/>
              </w:rPr>
              <w:t>Kiểm tra đánh giá các phần đã được giao, kiểm tra tiến độ dự án, phân chia nhiệm vụ tiếp theo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679BCD28" w14:textId="77777777" w:rsidR="00A51FC0" w:rsidRDefault="00A51FC0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5F1A666C" w14:textId="7F9213F4" w:rsidR="00A51FC0" w:rsidRDefault="00A51FC0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Thảo luận đưa ra các ý kiến liên quan đến </w:t>
            </w:r>
            <w:r w:rsidR="005B76B7">
              <w:rPr>
                <w:rFonts w:ascii="Times New Roman" w:hAnsi="Times New Roman"/>
                <w:sz w:val="24"/>
                <w:szCs w:val="24"/>
              </w:rPr>
              <w:t>phần 1 đã làm</w:t>
            </w:r>
          </w:p>
          <w:p w14:paraId="12D836D9" w14:textId="15083B31" w:rsidR="00A51FC0" w:rsidRDefault="00A51FC0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="005B76B7">
              <w:rPr>
                <w:rFonts w:ascii="Times New Roman" w:hAnsi="Times New Roman"/>
                <w:sz w:val="24"/>
                <w:szCs w:val="24"/>
              </w:rPr>
              <w:t>Đọc lại và kiểm tra lại phần đặt vấn đề</w:t>
            </w:r>
          </w:p>
          <w:p w14:paraId="171F7279" w14:textId="2D265A5C" w:rsidR="00277B20" w:rsidRDefault="00A51FC0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="005B76B7">
              <w:rPr>
                <w:rFonts w:ascii="Times New Roman" w:hAnsi="Times New Roman"/>
                <w:sz w:val="24"/>
                <w:szCs w:val="24"/>
              </w:rPr>
              <w:t>Kiên góp ý về phần đặt vấn đề, cả nhóm thông qua</w:t>
            </w:r>
          </w:p>
          <w:p w14:paraId="74F94C2F" w14:textId="77777777" w:rsidR="005B76B7" w:rsidRDefault="005B76B7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Đọc lại và kiểm tra lại phần các giải pháp đã có</w:t>
            </w:r>
          </w:p>
          <w:p w14:paraId="216DF907" w14:textId="43F4381A" w:rsidR="005B76B7" w:rsidRDefault="005B76B7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Bim góp ý bổ sung các giải pháp, cả nhóm thông qua</w:t>
            </w:r>
          </w:p>
          <w:p w14:paraId="5AC1F2A8" w14:textId="28F49F90" w:rsidR="005B76B7" w:rsidRDefault="005B76B7" w:rsidP="00A51FC0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Đọc lại và kiểm tra lại phần giải pháp nhóm đề ra</w:t>
            </w:r>
          </w:p>
          <w:p w14:paraId="0B3B6886" w14:textId="1CBD7F5C" w:rsidR="005B76B7" w:rsidRPr="006F4C82" w:rsidRDefault="005B76B7" w:rsidP="005B76B7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Không ai có ý kiến.</w:t>
            </w:r>
          </w:p>
        </w:tc>
      </w:tr>
      <w:tr w:rsidR="00A51FC0" w:rsidRPr="006F4C82" w14:paraId="2C77E288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BC50046" w14:textId="77777777" w:rsidR="005B76B7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2. </w:t>
            </w:r>
          </w:p>
          <w:p w14:paraId="759D3E9C" w14:textId="4A5BB895" w:rsidR="00A51FC0" w:rsidRPr="006F4C82" w:rsidRDefault="005B76B7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Phân chia nhiệm vụ công việc phần 2 đến phần 2.3</w:t>
            </w:r>
          </w:p>
        </w:tc>
      </w:tr>
      <w:tr w:rsidR="00A51FC0" w:rsidRPr="006F4C82" w14:paraId="3BA7BE58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480EE4E7" w14:textId="77777777" w:rsidR="005B76B7" w:rsidRDefault="005B76B7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3. </w:t>
            </w:r>
          </w:p>
          <w:p w14:paraId="0B78FDA8" w14:textId="6B24C173" w:rsidR="00A51FC0" w:rsidRDefault="005B76B7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Bim : Phần 2.1, 2.2 Các yêu cầu chức năng, phi chức năng</w:t>
            </w:r>
          </w:p>
        </w:tc>
      </w:tr>
      <w:tr w:rsidR="00A51FC0" w:rsidRPr="006F4C82" w14:paraId="569B11E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EE1CA2C" w14:textId="77777777" w:rsidR="00A51FC0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08844D6D" w14:textId="5710FA35" w:rsidR="00A51FC0" w:rsidRDefault="005B76B7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Phong + Kiên : Phần 2.3 Các ràng buộc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0755AA6C" w:rsidR="001F12B5" w:rsidRPr="006F4C82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="001F12B5" w:rsidRPr="006F4C8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22BEA342" w14:textId="3024145C" w:rsidR="00277B20" w:rsidRPr="006F4C82" w:rsidRDefault="005B76B7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đóng gop ý tưởng về phần 2.1 2.2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0F12731F" w:rsidR="001F12B5" w:rsidRPr="006F4C82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="001F12B5" w:rsidRPr="006F4C8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92924D3" w14:textId="798D8D60" w:rsidR="00277B20" w:rsidRPr="006F4C82" w:rsidRDefault="005B76B7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Thông nhất đưa ra các chức năng chính</w:t>
            </w: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686F334" w14:textId="4556A26B" w:rsidR="001F12B5" w:rsidRPr="006F4C82" w:rsidRDefault="00A51FC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="001F12B5" w:rsidRPr="006F4C8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22CE7B0" w14:textId="5E53EE1C" w:rsidR="00A51FC0" w:rsidRPr="006F4C82" w:rsidRDefault="005B76B7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Kết thúc buổi họp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69A14544" w:rsidR="00537CDF" w:rsidRPr="006F4C82" w:rsidRDefault="005B76B7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05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6BD20E2" w:rsidR="004D42BB" w:rsidRPr="006F4C82" w:rsidRDefault="003374E5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Chỉnh sửa và hoàn thiện</w:t>
            </w:r>
            <w:r w:rsidR="00454B0B">
              <w:rPr>
                <w:rFonts w:ascii="Times New Roman" w:hAnsi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="005B76B7">
              <w:rPr>
                <w:rFonts w:ascii="Times New Roman" w:hAnsi="Times New Roman"/>
                <w:b w:val="0"/>
                <w:sz w:val="24"/>
                <w:szCs w:val="24"/>
              </w:rPr>
              <w:t>mục</w:t>
            </w:r>
            <w:proofErr w:type="spellEnd"/>
            <w:r w:rsidR="005B76B7">
              <w:rPr>
                <w:rFonts w:ascii="Times New Roman" w:hAnsi="Times New Roman"/>
                <w:b w:val="0"/>
                <w:sz w:val="24"/>
                <w:szCs w:val="24"/>
              </w:rPr>
              <w:t xml:space="preserve"> 2 </w:t>
            </w:r>
            <w:proofErr w:type="spellStart"/>
            <w:r w:rsidR="005B76B7">
              <w:rPr>
                <w:rFonts w:ascii="Times New Roman" w:hAnsi="Times New Roman"/>
                <w:b w:val="0"/>
                <w:sz w:val="24"/>
                <w:szCs w:val="24"/>
              </w:rPr>
              <w:t>đến</w:t>
            </w:r>
            <w:proofErr w:type="spellEnd"/>
            <w:r w:rsidR="005B76B7">
              <w:rPr>
                <w:rFonts w:ascii="Times New Roman" w:hAnsi="Times New Roman"/>
                <w:b w:val="0"/>
                <w:sz w:val="24"/>
                <w:szCs w:val="24"/>
              </w:rPr>
              <w:t xml:space="preserve"> 2.3</w:t>
            </w:r>
            <w:r w:rsidR="001B728B">
              <w:rPr>
                <w:rFonts w:ascii="Times New Roman" w:hAnsi="Times New Roman"/>
                <w:b w:val="0"/>
                <w:sz w:val="24"/>
                <w:szCs w:val="24"/>
              </w:rPr>
              <w:t xml:space="preserve"> và </w:t>
            </w:r>
            <w:r w:rsidR="00454B0B">
              <w:rPr>
                <w:rFonts w:ascii="Times New Roman" w:hAnsi="Times New Roman"/>
                <w:b w:val="0"/>
                <w:sz w:val="24"/>
                <w:szCs w:val="24"/>
              </w:rPr>
              <w:t xml:space="preserve">tiếp tục làm các phần tiếp </w:t>
            </w:r>
            <w:proofErr w:type="spellStart"/>
            <w:r w:rsidR="00454B0B">
              <w:rPr>
                <w:rFonts w:ascii="Times New Roman" w:hAnsi="Times New Roman"/>
                <w:b w:val="0"/>
                <w:sz w:val="24"/>
                <w:szCs w:val="24"/>
              </w:rPr>
              <w:t>theo.</w:t>
            </w:r>
            <w:proofErr w:type="spellEnd"/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C1F1B" w14:textId="77777777" w:rsidR="007C5DD5" w:rsidRDefault="007C5DD5">
      <w:r>
        <w:separator/>
      </w:r>
    </w:p>
  </w:endnote>
  <w:endnote w:type="continuationSeparator" w:id="0">
    <w:p w14:paraId="3CEE9726" w14:textId="77777777" w:rsidR="007C5DD5" w:rsidRDefault="007C5DD5">
      <w:r>
        <w:continuationSeparator/>
      </w:r>
    </w:p>
  </w:endnote>
  <w:endnote w:type="continuationNotice" w:id="1">
    <w:p w14:paraId="562B86EF" w14:textId="77777777" w:rsidR="007C5DD5" w:rsidRDefault="007C5D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F072F" w14:textId="77777777" w:rsidR="007C5DD5" w:rsidRDefault="007C5DD5">
      <w:r>
        <w:separator/>
      </w:r>
    </w:p>
  </w:footnote>
  <w:footnote w:type="continuationSeparator" w:id="0">
    <w:p w14:paraId="1CD5EE3D" w14:textId="77777777" w:rsidR="007C5DD5" w:rsidRDefault="007C5DD5">
      <w:r>
        <w:continuationSeparator/>
      </w:r>
    </w:p>
  </w:footnote>
  <w:footnote w:type="continuationNotice" w:id="1">
    <w:p w14:paraId="57F6C903" w14:textId="77777777" w:rsidR="007C5DD5" w:rsidRDefault="007C5D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4C679B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B728B"/>
    <w:rsid w:val="001D7DC5"/>
    <w:rsid w:val="001F12B5"/>
    <w:rsid w:val="002721AE"/>
    <w:rsid w:val="00277B20"/>
    <w:rsid w:val="0028710D"/>
    <w:rsid w:val="002A6FDA"/>
    <w:rsid w:val="002C7FF3"/>
    <w:rsid w:val="00317534"/>
    <w:rsid w:val="00325785"/>
    <w:rsid w:val="003374E5"/>
    <w:rsid w:val="00361221"/>
    <w:rsid w:val="00383D0E"/>
    <w:rsid w:val="00384904"/>
    <w:rsid w:val="003B2F07"/>
    <w:rsid w:val="003F4E3A"/>
    <w:rsid w:val="003F7B00"/>
    <w:rsid w:val="00403198"/>
    <w:rsid w:val="004266D5"/>
    <w:rsid w:val="00434BC7"/>
    <w:rsid w:val="004354E0"/>
    <w:rsid w:val="0043788C"/>
    <w:rsid w:val="00454B0B"/>
    <w:rsid w:val="00476A2F"/>
    <w:rsid w:val="004848CC"/>
    <w:rsid w:val="004C679B"/>
    <w:rsid w:val="004D42BB"/>
    <w:rsid w:val="004E067B"/>
    <w:rsid w:val="0052549A"/>
    <w:rsid w:val="00527B5C"/>
    <w:rsid w:val="0053679B"/>
    <w:rsid w:val="00537CDF"/>
    <w:rsid w:val="005A2190"/>
    <w:rsid w:val="005A6D89"/>
    <w:rsid w:val="005B76B7"/>
    <w:rsid w:val="0063035A"/>
    <w:rsid w:val="00660843"/>
    <w:rsid w:val="006F4C82"/>
    <w:rsid w:val="00760B64"/>
    <w:rsid w:val="007C1DBF"/>
    <w:rsid w:val="007C5DD5"/>
    <w:rsid w:val="007E79D8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F19E3"/>
    <w:rsid w:val="009F4FEA"/>
    <w:rsid w:val="00A51FC0"/>
    <w:rsid w:val="00A91EEF"/>
    <w:rsid w:val="00AA44D2"/>
    <w:rsid w:val="00AF26B6"/>
    <w:rsid w:val="00B17A7B"/>
    <w:rsid w:val="00B22FF1"/>
    <w:rsid w:val="00B36BC4"/>
    <w:rsid w:val="00B6236C"/>
    <w:rsid w:val="00B67003"/>
    <w:rsid w:val="00B74C23"/>
    <w:rsid w:val="00BD1CC6"/>
    <w:rsid w:val="00BD4DE6"/>
    <w:rsid w:val="00BE39FC"/>
    <w:rsid w:val="00C037DF"/>
    <w:rsid w:val="00C14D1B"/>
    <w:rsid w:val="00C6291B"/>
    <w:rsid w:val="00C94BEB"/>
    <w:rsid w:val="00CA4CCB"/>
    <w:rsid w:val="00CA6963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59</TotalTime>
  <Pages>3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34</cp:revision>
  <cp:lastPrinted>2007-02-07T02:13:00Z</cp:lastPrinted>
  <dcterms:created xsi:type="dcterms:W3CDTF">2023-09-07T01:02:00Z</dcterms:created>
  <dcterms:modified xsi:type="dcterms:W3CDTF">2023-10-28T15:44:00Z</dcterms:modified>
</cp:coreProperties>
</file>