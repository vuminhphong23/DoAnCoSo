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295FF00E" w:rsidR="004266D5" w:rsidRPr="003374E5" w:rsidRDefault="00BE39FC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  <w:lang w:val="vi-VN"/>
              </w:rPr>
              <w:t xml:space="preserve">Nhóm </w:t>
            </w:r>
            <w:r w:rsidR="003374E5">
              <w:rPr>
                <w:rFonts w:ascii="Times New Roman" w:hAnsi="Times New Roman"/>
                <w:i w:val="0"/>
                <w:sz w:val="24"/>
                <w:szCs w:val="24"/>
              </w:rPr>
              <w:t>1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59DF0B8A" w:rsidR="001F12B5" w:rsidRPr="006F4C82" w:rsidRDefault="003374E5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Quản lý siêu thị Bim Bim Mart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0B557822" w:rsidR="004266D5" w:rsidRPr="006F4C82" w:rsidRDefault="003374E5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</w:t>
            </w:r>
            <w:r w:rsidR="006B74E6">
              <w:rPr>
                <w:rFonts w:ascii="Times New Roman" w:hAnsi="Times New Roman"/>
                <w:i w:val="0"/>
                <w:sz w:val="24"/>
                <w:szCs w:val="24"/>
              </w:rPr>
              <w:t>2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09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2023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5DDCE2E6" w:rsidR="004266D5" w:rsidRPr="006F4C82" w:rsidRDefault="003374E5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6515DC7D" w:rsidR="004266D5" w:rsidRPr="006F4C82" w:rsidRDefault="003374E5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Triển khai kế hoạch, phân chia nhiệm vụ, làm đặt vấn đề</w:t>
            </w:r>
            <w:r w:rsidR="00760B64">
              <w:rPr>
                <w:rFonts w:ascii="Times New Roman" w:hAnsi="Times New Roman"/>
                <w:i/>
                <w:iCs/>
                <w:sz w:val="24"/>
                <w:szCs w:val="24"/>
              </w:rPr>
              <w:t>.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20F771AF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21011620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18DCD8FA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Vũ Minh Phong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0A6A618D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21011620@st.phenikaa-uni.edu.vn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2E2D01F7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5E356F98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21012039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5D9AD48E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Trần Duy Bim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57586C74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3374E5">
              <w:rPr>
                <w:rFonts w:ascii="Times New Roman" w:hAnsi="Times New Roman"/>
                <w:sz w:val="24"/>
                <w:szCs w:val="24"/>
              </w:rPr>
              <w:t>21012039@st.phenikaa-uni.edu.vn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17D92BF2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1E8E910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FEBA5B" w14:textId="4B08A8D5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21012067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3FF859" w14:textId="5C3DC3E4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Khuất Phú Kiên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272627" w14:textId="066E6060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3374E5">
              <w:rPr>
                <w:rFonts w:ascii="Times New Roman" w:hAnsi="Times New Roman"/>
                <w:sz w:val="24"/>
                <w:szCs w:val="24"/>
              </w:rPr>
              <w:t>21012067@st.phenikaa-uni.edu.vn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EF8C5E" w14:textId="4890F631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739C0B51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Phạm Ngọc Hưng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592E397F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08200F23" w:rsidR="008C0503" w:rsidRPr="006F4C82" w:rsidRDefault="00CA6963" w:rsidP="0063035A">
      <w:pPr>
        <w:jc w:val="both"/>
        <w:rPr>
          <w:rFonts w:ascii="Times New Roman" w:hAnsi="Times New Roman"/>
          <w:i/>
          <w:iCs/>
          <w:szCs w:val="24"/>
          <w:lang w:val="vi-VN"/>
        </w:rPr>
      </w:pPr>
      <w:r w:rsidRPr="006F4C82">
        <w:rPr>
          <w:rFonts w:ascii="Times New Roman" w:hAnsi="Times New Roman"/>
          <w:b/>
          <w:color w:val="800080"/>
          <w:szCs w:val="24"/>
        </w:rPr>
        <w:br w:type="page"/>
      </w:r>
      <w:r w:rsidR="008C0503" w:rsidRPr="006F4C82">
        <w:rPr>
          <w:rFonts w:ascii="Times New Roman" w:hAnsi="Times New Roman"/>
          <w:i/>
          <w:iCs/>
          <w:szCs w:val="24"/>
          <w:lang w:val="vi-VN"/>
        </w:rPr>
        <w:lastRenderedPageBreak/>
        <w:t xml:space="preserve">Viết về nội dung thảo luận trong buổi họp và thể hiện rõ các công việc được giao, kế hoạch các hành động, các thời hạn </w:t>
      </w:r>
      <w:r w:rsidR="00CA4CCB" w:rsidRPr="006F4C82">
        <w:rPr>
          <w:rFonts w:ascii="Times New Roman" w:hAnsi="Times New Roman"/>
          <w:i/>
          <w:iCs/>
          <w:szCs w:val="24"/>
          <w:lang w:val="vi-VN"/>
        </w:rPr>
        <w:t>được hướng dẫn/lên kế hoạch để thực hiện.</w:t>
      </w: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679BCD28" w14:textId="77777777" w:rsidR="00A51FC0" w:rsidRDefault="00A51FC0" w:rsidP="00A51FC0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1. </w:t>
            </w:r>
          </w:p>
          <w:p w14:paraId="5F1A666C" w14:textId="77777777" w:rsidR="00A51FC0" w:rsidRDefault="00A51FC0" w:rsidP="00A51FC0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Thảo luận đưa ra các ý kiến liên quan đến dự án</w:t>
            </w:r>
          </w:p>
          <w:p w14:paraId="12D836D9" w14:textId="77777777" w:rsidR="00A51FC0" w:rsidRDefault="00A51FC0" w:rsidP="00A51FC0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Các chức năng quản lý của app quản lý siêu thị mini</w:t>
            </w:r>
          </w:p>
          <w:p w14:paraId="0B3B6886" w14:textId="0BBCCEBE" w:rsidR="00277B20" w:rsidRPr="006F4C82" w:rsidRDefault="00A51FC0" w:rsidP="00A51FC0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Các giao diện của app quản lý siêu thị mini</w:t>
            </w:r>
          </w:p>
        </w:tc>
      </w:tr>
      <w:tr w:rsidR="00A51FC0" w:rsidRPr="006F4C82" w14:paraId="2C77E288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759D3E9C" w14:textId="6ECE4AF9" w:rsidR="00A51FC0" w:rsidRPr="006F4C82" w:rsidRDefault="00A51FC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 Thống nhất các ý kiến về dự án</w:t>
            </w:r>
          </w:p>
        </w:tc>
      </w:tr>
      <w:tr w:rsidR="00A51FC0" w:rsidRPr="006F4C82" w14:paraId="3BA7BE58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0B78FDA8" w14:textId="651EB21E" w:rsidR="00A51FC0" w:rsidRDefault="00A51FC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 Bắt đầu triển khai làm báo cáo</w:t>
            </w:r>
          </w:p>
        </w:tc>
      </w:tr>
      <w:tr w:rsidR="00A51FC0" w:rsidRPr="006F4C82" w14:paraId="569B11E2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5EE1CA2C" w14:textId="77777777" w:rsidR="00A51FC0" w:rsidRDefault="00A51FC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</w:t>
            </w:r>
          </w:p>
          <w:p w14:paraId="08844D6D" w14:textId="5DC3F63C" w:rsidR="00A51FC0" w:rsidRDefault="00A51FC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Đặt vấn đề cho dự án</w:t>
            </w:r>
          </w:p>
        </w:tc>
      </w:tr>
      <w:tr w:rsidR="001F12B5" w:rsidRPr="006F4C82" w14:paraId="0689E66F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74BA1B85" w14:textId="0755AA6C" w:rsidR="001F12B5" w:rsidRPr="006F4C82" w:rsidRDefault="00A51FC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  <w:r w:rsidR="001F12B5" w:rsidRPr="006F4C82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22BEA342" w14:textId="5B5E1CD4" w:rsidR="00277B20" w:rsidRPr="006F4C82" w:rsidRDefault="00760B64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Những giải pháp đã có</w:t>
            </w:r>
          </w:p>
        </w:tc>
      </w:tr>
      <w:tr w:rsidR="001F12B5" w:rsidRPr="006F4C82" w14:paraId="1A769D5A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7359E06D" w14:textId="0F12731F" w:rsidR="001F12B5" w:rsidRPr="006F4C82" w:rsidRDefault="00A51FC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  <w:r w:rsidR="001F12B5" w:rsidRPr="006F4C82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592924D3" w14:textId="4446A9BF" w:rsidR="00277B20" w:rsidRPr="006F4C82" w:rsidRDefault="00760B64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Giải pháp mà nhóm đề xuất</w:t>
            </w:r>
          </w:p>
        </w:tc>
      </w:tr>
      <w:tr w:rsidR="001F12B5" w:rsidRPr="006F4C82" w14:paraId="5FC0FD9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5686F334" w14:textId="4556A26B" w:rsidR="001F12B5" w:rsidRPr="006F4C82" w:rsidRDefault="00A51FC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  <w:r w:rsidR="001F12B5" w:rsidRPr="006F4C82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73561BC6" w14:textId="77777777" w:rsidR="00277B20" w:rsidRDefault="00760B64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Phân chia nhiệm vụ từng thành viên</w:t>
            </w:r>
          </w:p>
          <w:p w14:paraId="096B6E48" w14:textId="77777777" w:rsidR="00A51FC0" w:rsidRDefault="00A51FC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Bim phụ trách phần đặt vấn đề</w:t>
            </w:r>
          </w:p>
          <w:p w14:paraId="600FA1D8" w14:textId="77777777" w:rsidR="00A51FC0" w:rsidRDefault="00A51FC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Phong phụ trách phần giải pháp đã có</w:t>
            </w:r>
          </w:p>
          <w:p w14:paraId="122CE7B0" w14:textId="3FA0D822" w:rsidR="00A51FC0" w:rsidRPr="006F4C82" w:rsidRDefault="00A51FC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Kiên phụ trách phần giải pháp nhóm đề xuất</w:t>
            </w:r>
          </w:p>
        </w:tc>
      </w:tr>
    </w:tbl>
    <w:p w14:paraId="351CBA7D" w14:textId="77777777" w:rsidR="004D42BB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1871DCC3" w14:textId="77777777" w:rsidR="00760B64" w:rsidRDefault="00760B64" w:rsidP="00760B64"/>
    <w:p w14:paraId="16197EC3" w14:textId="77777777" w:rsidR="00760B64" w:rsidRPr="00760B64" w:rsidRDefault="00760B64" w:rsidP="00760B64"/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1F1EEF2B" w:rsidR="00537CDF" w:rsidRPr="006F4C82" w:rsidRDefault="003374E5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6B74E6">
              <w:rPr>
                <w:rFonts w:ascii="Times New Roman" w:hAnsi="Times New Roman"/>
                <w:sz w:val="24"/>
                <w:szCs w:val="24"/>
              </w:rPr>
              <w:t>7</w:t>
            </w:r>
            <w:r>
              <w:rPr>
                <w:rFonts w:ascii="Times New Roman" w:hAnsi="Times New Roman"/>
                <w:sz w:val="24"/>
                <w:szCs w:val="24"/>
              </w:rPr>
              <w:t>/09/2023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4B9086E8" w:rsidR="00537CDF" w:rsidRPr="006F4C82" w:rsidRDefault="003374E5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20:00</w:t>
            </w: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62495B8" w14:textId="6DA437B5" w:rsidR="004D42BB" w:rsidRPr="006F4C82" w:rsidRDefault="003374E5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Chỉnh sửa và hoàn thiện</w:t>
            </w:r>
            <w:r w:rsidR="00454B0B">
              <w:rPr>
                <w:rFonts w:ascii="Times New Roman" w:hAnsi="Times New Roman"/>
                <w:b w:val="0"/>
                <w:sz w:val="24"/>
                <w:szCs w:val="24"/>
              </w:rPr>
              <w:t xml:space="preserve"> mục đặt vấn đề, yêu cầu khách hàng và tiếp tục làm các phần tiếp theo.</w:t>
            </w:r>
          </w:p>
          <w:p w14:paraId="7490AD86" w14:textId="77777777" w:rsidR="004D42BB" w:rsidRPr="006F4C82" w:rsidRDefault="004D42BB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</w:tbl>
    <w:p w14:paraId="4764C9E2" w14:textId="77777777" w:rsidR="004266D5" w:rsidRPr="006F4C82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0A1BE25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58083927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4E857159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705A4303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043F3D47" w14:textId="77777777" w:rsidR="000E11B1" w:rsidRPr="006F4C82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4D42BB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26FFFB" w14:textId="77777777" w:rsidR="002B3434" w:rsidRDefault="002B3434">
      <w:r>
        <w:separator/>
      </w:r>
    </w:p>
  </w:endnote>
  <w:endnote w:type="continuationSeparator" w:id="0">
    <w:p w14:paraId="02CB2907" w14:textId="77777777" w:rsidR="002B3434" w:rsidRDefault="002B3434">
      <w:r>
        <w:continuationSeparator/>
      </w:r>
    </w:p>
  </w:endnote>
  <w:endnote w:type="continuationNotice" w:id="1">
    <w:p w14:paraId="3F1B0514" w14:textId="77777777" w:rsidR="002B3434" w:rsidRDefault="002B343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77777777" w:rsidR="00384904" w:rsidRPr="00384904" w:rsidRDefault="00384904" w:rsidP="00384904">
          <w:pPr>
            <w:pStyle w:val="Footer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28710D">
            <w:t xml:space="preserve"> </w:t>
          </w:r>
          <w:r w:rsidR="0028710D" w:rsidRPr="0028710D">
            <w:rPr>
              <w:rFonts w:ascii="Arial Narrow" w:hAnsi="Arial Narrow"/>
              <w:sz w:val="20"/>
            </w:rPr>
            <w:t>CSE702013</w:t>
          </w:r>
          <w:r w:rsidRPr="00384904">
            <w:rPr>
              <w:rFonts w:ascii="Arial Narrow" w:hAnsi="Arial Narrow"/>
              <w:noProof/>
              <w:sz w:val="20"/>
            </w:rPr>
            <w:t>_MeetingMinutes_Template_v1.doc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1EE312" w14:textId="77777777" w:rsidR="002B3434" w:rsidRDefault="002B3434">
      <w:r>
        <w:separator/>
      </w:r>
    </w:p>
  </w:footnote>
  <w:footnote w:type="continuationSeparator" w:id="0">
    <w:p w14:paraId="72F89F9E" w14:textId="77777777" w:rsidR="002B3434" w:rsidRDefault="002B3434">
      <w:r>
        <w:continuationSeparator/>
      </w:r>
    </w:p>
  </w:footnote>
  <w:footnote w:type="continuationNotice" w:id="1">
    <w:p w14:paraId="5C43DB1F" w14:textId="77777777" w:rsidR="002B3434" w:rsidRDefault="002B343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6B74E6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0C3517E8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CSE702013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>– Đồ Án Cơ Sở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="00BE39FC" w:rsidRPr="00BE39FC">
            <w:rPr>
              <w:rFonts w:ascii="Times New Roman" w:hAnsi="Times New Roman"/>
              <w:b/>
              <w:bCs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 w:rsidR="00000000"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57977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E11B1"/>
    <w:rsid w:val="001071C3"/>
    <w:rsid w:val="00145B1E"/>
    <w:rsid w:val="00155255"/>
    <w:rsid w:val="001D7DC5"/>
    <w:rsid w:val="001F12B5"/>
    <w:rsid w:val="002721AE"/>
    <w:rsid w:val="00277B20"/>
    <w:rsid w:val="0028710D"/>
    <w:rsid w:val="002A6FDA"/>
    <w:rsid w:val="002B3434"/>
    <w:rsid w:val="002C7FF3"/>
    <w:rsid w:val="00317534"/>
    <w:rsid w:val="00325785"/>
    <w:rsid w:val="003374E5"/>
    <w:rsid w:val="00361221"/>
    <w:rsid w:val="00384904"/>
    <w:rsid w:val="003B2F07"/>
    <w:rsid w:val="003F4E3A"/>
    <w:rsid w:val="003F7B00"/>
    <w:rsid w:val="00403198"/>
    <w:rsid w:val="004266D5"/>
    <w:rsid w:val="00434BC7"/>
    <w:rsid w:val="004354E0"/>
    <w:rsid w:val="0043788C"/>
    <w:rsid w:val="00454B0B"/>
    <w:rsid w:val="00476A2F"/>
    <w:rsid w:val="004848CC"/>
    <w:rsid w:val="004D42BB"/>
    <w:rsid w:val="004E067B"/>
    <w:rsid w:val="0052549A"/>
    <w:rsid w:val="00527B5C"/>
    <w:rsid w:val="0053679B"/>
    <w:rsid w:val="00537CDF"/>
    <w:rsid w:val="005A2190"/>
    <w:rsid w:val="005A6D89"/>
    <w:rsid w:val="0063035A"/>
    <w:rsid w:val="00660843"/>
    <w:rsid w:val="006B74E6"/>
    <w:rsid w:val="006F4C82"/>
    <w:rsid w:val="00760B64"/>
    <w:rsid w:val="007C1DBF"/>
    <w:rsid w:val="007E79D8"/>
    <w:rsid w:val="008013ED"/>
    <w:rsid w:val="00802042"/>
    <w:rsid w:val="008309C6"/>
    <w:rsid w:val="00842848"/>
    <w:rsid w:val="00857CFB"/>
    <w:rsid w:val="00893A8E"/>
    <w:rsid w:val="008C0503"/>
    <w:rsid w:val="008D414E"/>
    <w:rsid w:val="008E589B"/>
    <w:rsid w:val="00927B59"/>
    <w:rsid w:val="009C2AE3"/>
    <w:rsid w:val="009F19E3"/>
    <w:rsid w:val="009F4FEA"/>
    <w:rsid w:val="00A51FC0"/>
    <w:rsid w:val="00A91EEF"/>
    <w:rsid w:val="00AA44D2"/>
    <w:rsid w:val="00AF26B6"/>
    <w:rsid w:val="00B17A7B"/>
    <w:rsid w:val="00B22FF1"/>
    <w:rsid w:val="00B36BC4"/>
    <w:rsid w:val="00B6236C"/>
    <w:rsid w:val="00B67003"/>
    <w:rsid w:val="00B74C23"/>
    <w:rsid w:val="00BD1CC6"/>
    <w:rsid w:val="00BD4DE6"/>
    <w:rsid w:val="00BE39FC"/>
    <w:rsid w:val="00C037DF"/>
    <w:rsid w:val="00C14D1B"/>
    <w:rsid w:val="00C6291B"/>
    <w:rsid w:val="00C94BEB"/>
    <w:rsid w:val="00CA4CCB"/>
    <w:rsid w:val="00CA6963"/>
    <w:rsid w:val="00D1263A"/>
    <w:rsid w:val="00DB7394"/>
    <w:rsid w:val="00DF07D0"/>
    <w:rsid w:val="00E441EC"/>
    <w:rsid w:val="00E77A1F"/>
    <w:rsid w:val="00ED0E81"/>
    <w:rsid w:val="00F01094"/>
    <w:rsid w:val="00F15879"/>
    <w:rsid w:val="00F24950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BE39FC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4" ma:contentTypeDescription="Create a new document." ma:contentTypeScope="" ma:versionID="1b62e8f1834b831c8f32bb5cb869efd4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b5faa4c97add08f19085f545fbe457ca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7AEBF5C-3504-4240-8BA9-35202A7A9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48</TotalTime>
  <Pages>3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Phong Vũ</cp:lastModifiedBy>
  <cp:revision>33</cp:revision>
  <cp:lastPrinted>2007-02-07T02:13:00Z</cp:lastPrinted>
  <dcterms:created xsi:type="dcterms:W3CDTF">2023-09-07T01:02:00Z</dcterms:created>
  <dcterms:modified xsi:type="dcterms:W3CDTF">2023-10-28T08:49:00Z</dcterms:modified>
</cp:coreProperties>
</file>