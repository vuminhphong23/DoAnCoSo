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7C23C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295FF00E" w:rsidR="004266D5" w:rsidRPr="003374E5" w:rsidRDefault="00BE39FC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  <w:lang w:val="vi-VN"/>
              </w:rPr>
              <w:t xml:space="preserve">Nhóm </w:t>
            </w:r>
            <w:r w:rsidR="003374E5">
              <w:rPr>
                <w:rFonts w:ascii="Times New Roman" w:hAnsi="Times New Roman"/>
                <w:i w:val="0"/>
                <w:sz w:val="24"/>
                <w:szCs w:val="24"/>
              </w:rPr>
              <w:t>1</w:t>
            </w:r>
          </w:p>
        </w:tc>
      </w:tr>
      <w:tr w:rsidR="001F12B5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1F12B5" w:rsidRPr="006F4C82" w:rsidRDefault="009C2AE3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="001F12B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59DF0B8A" w:rsidR="001F12B5" w:rsidRPr="006F4C82" w:rsidRDefault="003374E5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Quản lý siêu thị Bim Bim Mart</w:t>
            </w:r>
          </w:p>
        </w:tc>
      </w:tr>
      <w:tr w:rsidR="004266D5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="004266D5"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3702DF8B" w:rsidR="004266D5" w:rsidRPr="006F4C82" w:rsidRDefault="0014049D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01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 w:rsidR="007A5F3B">
              <w:rPr>
                <w:rFonts w:ascii="Times New Roman" w:hAnsi="Times New Roman"/>
                <w:i w:val="0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1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 w:rsidR="003374E5">
              <w:rPr>
                <w:rFonts w:ascii="Times New Roman" w:hAnsi="Times New Roman"/>
                <w:i w:val="0"/>
                <w:sz w:val="24"/>
                <w:szCs w:val="24"/>
              </w:rPr>
              <w:t>2023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4266D5" w:rsidRPr="006F4C82" w:rsidRDefault="00BD1CC6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5DDCE2E6" w:rsidR="004266D5" w:rsidRPr="006F4C82" w:rsidRDefault="003374E5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20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: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00</w:t>
            </w:r>
          </w:p>
        </w:tc>
      </w:tr>
    </w:tbl>
    <w:p w14:paraId="76C8EEEE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266D5" w:rsidRPr="006F4C82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0EEF11F7" w14:textId="2CD1A8BE" w:rsidR="004266D5" w:rsidRPr="006F4C82" w:rsidRDefault="000A73DF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0A73DF">
              <w:rPr>
                <w:rFonts w:ascii="Times New Roman" w:hAnsi="Times New Roman"/>
                <w:i/>
                <w:iCs/>
                <w:sz w:val="24"/>
                <w:szCs w:val="24"/>
              </w:rPr>
              <w:t>Chỉnh sửa lại các phần cũ, bàn luận chỉnh sửa, cập nhật lại</w:t>
            </w: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, nâng cấp code</w:t>
            </w:r>
          </w:p>
        </w:tc>
      </w:tr>
    </w:tbl>
    <w:p w14:paraId="452DDB53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802042" w:rsidRPr="006F4C82" w14:paraId="5E33566C" w14:textId="77777777" w:rsidTr="00BD1CC6">
        <w:trPr>
          <w:cantSplit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0B43CB35" w14:textId="13FD0E0B" w:rsidR="00802042" w:rsidRPr="003F4E3A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bookmarkStart w:id="0" w:name="_Hlk116291978"/>
            <w:r w:rsidRPr="003F4E3A">
              <w:rPr>
                <w:rFonts w:ascii="Times New Roman" w:hAnsi="Times New Roman"/>
                <w:szCs w:val="26"/>
              </w:rPr>
              <w:t xml:space="preserve">2. </w:t>
            </w:r>
            <w:r w:rsidR="00F01094" w:rsidRPr="003F4E3A">
              <w:rPr>
                <w:rFonts w:ascii="Times New Roman" w:hAnsi="Times New Roman"/>
                <w:szCs w:val="26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3F4E3A">
              <w:rPr>
                <w:rFonts w:ascii="Times New Roman" w:hAnsi="Times New Roman"/>
                <w:szCs w:val="26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42D771BE" w14:textId="77777777" w:rsidR="00802042" w:rsidRPr="006F4C82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0"/>
      <w:tr w:rsidR="00802042" w:rsidRPr="006F4C82" w14:paraId="5E797C4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72874340" w14:textId="16488D90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A2BDC2B" w14:textId="58B654D1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0FAA4972" w14:textId="77777777" w:rsidR="00802042" w:rsidRPr="002C7FF3" w:rsidRDefault="00802042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12D05C81" w14:textId="5FE0E6D9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17FCAB86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5A1B191" w14:textId="20F771AF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21011620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25F897" w14:textId="18DCD8FA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Vũ Minh Phong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6BEAEDE" w14:textId="0A6A618D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21011620@st.phenikaa-uni.edu.vn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C4757B6" w14:textId="2E2D01F7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0DD1F1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4CF551" w14:textId="5E356F98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21012039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6C02C3" w14:textId="5D9AD48E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Trần Duy Bim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B2C09E" w14:textId="57586C74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3374E5">
              <w:rPr>
                <w:rFonts w:ascii="Times New Roman" w:hAnsi="Times New Roman"/>
                <w:sz w:val="24"/>
                <w:szCs w:val="24"/>
              </w:rPr>
              <w:t>21012039@st.phenikaa-uni.edu.vn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9435B4" w14:textId="17D92BF2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1E8E910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DFEBA5B" w14:textId="4B08A8D5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21012067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03FF859" w14:textId="5C3DC3E4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Khuất Phú Kiên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1272627" w14:textId="066E6060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3374E5">
              <w:rPr>
                <w:rFonts w:ascii="Times New Roman" w:hAnsi="Times New Roman"/>
                <w:sz w:val="24"/>
                <w:szCs w:val="24"/>
              </w:rPr>
              <w:t>21012067@st.phenikaa-uni.edu.vn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5EF8C5E" w14:textId="4890F631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26E8930F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43E8504" w14:textId="20E98936" w:rsidR="00802042" w:rsidRPr="006F4C82" w:rsidRDefault="00F01094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</w:t>
            </w:r>
            <w:r w:rsidR="0043788C" w:rsidRPr="006F4C82">
              <w:rPr>
                <w:rFonts w:ascii="Times New Roman" w:hAnsi="Times New Roman"/>
                <w:sz w:val="24"/>
                <w:szCs w:val="24"/>
                <w:lang w:val="vi-VN"/>
              </w:rPr>
              <w:t>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D81D3E0" w14:textId="739C0B51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Phạm Ngọc Hưng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8AA2804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32CE142B" w14:textId="592E397F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35E6D55" w14:textId="77777777" w:rsidR="001F12B5" w:rsidRPr="006F4C82" w:rsidRDefault="001F12B5">
      <w:pPr>
        <w:rPr>
          <w:rFonts w:ascii="Times New Roman" w:hAnsi="Times New Roman"/>
          <w:b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gridSpan w:val="2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7B6701DB" w:rsidR="00CA6963" w:rsidRPr="003F4E3A" w:rsidRDefault="00CA6963" w:rsidP="003F7B00">
            <w:pPr>
              <w:pStyle w:val="Heading3"/>
              <w:rPr>
                <w:rFonts w:ascii="Times New Roman" w:hAnsi="Times New Roman"/>
                <w:szCs w:val="26"/>
                <w:lang w:val="vi-VN"/>
              </w:rPr>
            </w:pPr>
            <w:r w:rsidRPr="006F4C82">
              <w:rPr>
                <w:rFonts w:ascii="Times New Roman" w:hAnsi="Times New Roman"/>
                <w:color w:val="800080"/>
                <w:szCs w:val="24"/>
              </w:rPr>
              <w:lastRenderedPageBreak/>
              <w:br w:type="page"/>
            </w:r>
            <w:r w:rsidR="00802042" w:rsidRPr="003F4E3A">
              <w:rPr>
                <w:rFonts w:ascii="Times New Roman" w:hAnsi="Times New Roman"/>
                <w:szCs w:val="26"/>
              </w:rPr>
              <w:t>3</w:t>
            </w:r>
            <w:r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6F4C82" w14:paraId="01259A4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375677B7" w14:textId="434E27ED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 xml:space="preserve">1. </w:t>
            </w:r>
          </w:p>
          <w:p w14:paraId="637537A3" w14:textId="5673F941" w:rsidR="0014049D" w:rsidRDefault="00AC4473" w:rsidP="0014049D">
            <w:pPr>
              <w:pStyle w:val="NormalWeb"/>
              <w:spacing w:before="60" w:beforeAutospacing="0" w:after="60" w:afterAutospacing="0"/>
              <w:rPr>
                <w:color w:val="000000"/>
              </w:rPr>
            </w:pPr>
            <w:r>
              <w:rPr>
                <w:color w:val="000000"/>
              </w:rPr>
              <w:t>Chức năng</w:t>
            </w:r>
            <w:r w:rsidR="0014049D">
              <w:rPr>
                <w:color w:val="000000"/>
              </w:rPr>
              <w:t xml:space="preserve"> báo cáo thống kê</w:t>
            </w:r>
          </w:p>
          <w:p w14:paraId="43FE32B8" w14:textId="09FB0B41" w:rsidR="00277B20" w:rsidRDefault="0014049D" w:rsidP="0014049D">
            <w:pPr>
              <w:pStyle w:val="NormalWeb"/>
              <w:spacing w:before="60" w:beforeAutospacing="0" w:after="60" w:afterAutospacing="0"/>
            </w:pPr>
            <w:r>
              <w:t>- Góp ý về code ph</w:t>
            </w:r>
            <w:r w:rsidR="00E625F3">
              <w:t>ầ</w:t>
            </w:r>
            <w:r>
              <w:t>n thống kê số hóa đơn theo giờ</w:t>
            </w:r>
          </w:p>
          <w:p w14:paraId="6F043948" w14:textId="39DBA60B" w:rsidR="0014049D" w:rsidRDefault="0014049D" w:rsidP="0014049D">
            <w:pPr>
              <w:pStyle w:val="NormalWeb"/>
              <w:spacing w:before="60" w:beforeAutospacing="0" w:after="60" w:afterAutospacing="0"/>
            </w:pPr>
            <w:r>
              <w:t>- Chỉnh sửa lại và chạy thử</w:t>
            </w:r>
          </w:p>
          <w:p w14:paraId="0B3B6886" w14:textId="184B2354" w:rsidR="0014049D" w:rsidRPr="006F4C82" w:rsidRDefault="0014049D" w:rsidP="0014049D">
            <w:pPr>
              <w:pStyle w:val="NormalWeb"/>
              <w:spacing w:before="60" w:beforeAutospacing="0" w:after="60" w:afterAutospacing="0"/>
            </w:pPr>
            <w:r>
              <w:t>- Hoàn thành.</w:t>
            </w:r>
          </w:p>
        </w:tc>
      </w:tr>
      <w:tr w:rsidR="001F12B5" w:rsidRPr="006F4C82" w14:paraId="0689E66F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74BA1B85" w14:textId="537801C7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2.</w:t>
            </w:r>
          </w:p>
          <w:p w14:paraId="45D51B85" w14:textId="77777777" w:rsidR="0014049D" w:rsidRDefault="0014049D" w:rsidP="0014049D">
            <w:pPr>
              <w:pStyle w:val="NormalWeb"/>
              <w:spacing w:before="60" w:beforeAutospacing="0" w:after="60" w:afterAutospacing="0"/>
              <w:rPr>
                <w:color w:val="000000"/>
              </w:rPr>
            </w:pPr>
            <w:r>
              <w:rPr>
                <w:color w:val="000000"/>
              </w:rPr>
              <w:t>Chức năng báo cáo thống kê</w:t>
            </w:r>
          </w:p>
          <w:p w14:paraId="1B8DA58B" w14:textId="2BD70653" w:rsidR="0014049D" w:rsidRDefault="0014049D" w:rsidP="0014049D">
            <w:pPr>
              <w:pStyle w:val="NormalWeb"/>
              <w:spacing w:before="60" w:beforeAutospacing="0" w:after="60" w:afterAutospacing="0"/>
            </w:pPr>
            <w:r>
              <w:t>- Góp ý về code ph</w:t>
            </w:r>
            <w:r w:rsidR="00E625F3">
              <w:t>ầ</w:t>
            </w:r>
            <w:r>
              <w:t>n thống kê doanh thu đơn theo giờ</w:t>
            </w:r>
          </w:p>
          <w:p w14:paraId="24149260" w14:textId="6CCEF969" w:rsidR="0014049D" w:rsidRDefault="0014049D" w:rsidP="0014049D">
            <w:pPr>
              <w:pStyle w:val="NormalWeb"/>
              <w:spacing w:before="60" w:beforeAutospacing="0" w:after="60" w:afterAutospacing="0"/>
            </w:pPr>
            <w:r>
              <w:t>- Chỉnh sửa lại và chạy thử</w:t>
            </w:r>
          </w:p>
          <w:p w14:paraId="22BEA342" w14:textId="4192E519" w:rsidR="00277B20" w:rsidRPr="006F4C82" w:rsidRDefault="0014049D" w:rsidP="0014049D">
            <w:pPr>
              <w:pStyle w:val="NormalWeb"/>
              <w:spacing w:before="60" w:beforeAutospacing="0" w:after="60" w:afterAutospacing="0"/>
            </w:pPr>
            <w:r>
              <w:t>- Hoàn thành.</w:t>
            </w:r>
          </w:p>
        </w:tc>
      </w:tr>
      <w:tr w:rsidR="001F12B5" w:rsidRPr="006F4C82" w14:paraId="1A769D5A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7359E06D" w14:textId="77777777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3.</w:t>
            </w:r>
          </w:p>
          <w:p w14:paraId="126F7908" w14:textId="77777777" w:rsidR="0014049D" w:rsidRDefault="0014049D" w:rsidP="0014049D">
            <w:pPr>
              <w:pStyle w:val="NormalWeb"/>
              <w:spacing w:before="60" w:beforeAutospacing="0" w:after="60" w:afterAutospacing="0"/>
              <w:rPr>
                <w:color w:val="000000"/>
              </w:rPr>
            </w:pPr>
            <w:r>
              <w:rPr>
                <w:color w:val="000000"/>
              </w:rPr>
              <w:t>Chức năng báo cáo thống kê</w:t>
            </w:r>
          </w:p>
          <w:p w14:paraId="5982DAB5" w14:textId="01ECC339" w:rsidR="0014049D" w:rsidRDefault="0014049D" w:rsidP="0014049D">
            <w:pPr>
              <w:pStyle w:val="NormalWeb"/>
              <w:spacing w:before="60" w:beforeAutospacing="0" w:after="60" w:afterAutospacing="0"/>
            </w:pPr>
            <w:r>
              <w:t>- Góp ý về code ph</w:t>
            </w:r>
            <w:r w:rsidR="00E625F3">
              <w:t>ầ</w:t>
            </w:r>
            <w:r>
              <w:t>n thống kê Top 5 sản phẩm bán chạy</w:t>
            </w:r>
          </w:p>
          <w:p w14:paraId="0C0D3171" w14:textId="02A64FDC" w:rsidR="0014049D" w:rsidRDefault="0014049D" w:rsidP="0014049D">
            <w:pPr>
              <w:pStyle w:val="NormalWeb"/>
              <w:spacing w:before="60" w:beforeAutospacing="0" w:after="60" w:afterAutospacing="0"/>
            </w:pPr>
            <w:r>
              <w:t>- Chỉnh sửa lại và chạy thử</w:t>
            </w:r>
          </w:p>
          <w:p w14:paraId="592924D3" w14:textId="1E432610" w:rsidR="00277B20" w:rsidRPr="006F4C82" w:rsidRDefault="0014049D" w:rsidP="0014049D">
            <w:pPr>
              <w:pStyle w:val="NormalWeb"/>
              <w:spacing w:before="60" w:beforeAutospacing="0" w:after="60" w:afterAutospacing="0"/>
            </w:pPr>
            <w:r w:rsidRPr="0014049D">
              <w:t>-</w:t>
            </w:r>
            <w:r>
              <w:t xml:space="preserve"> Hoàn thành.</w:t>
            </w:r>
          </w:p>
        </w:tc>
      </w:tr>
      <w:tr w:rsidR="006C1354" w:rsidRPr="006F4C82" w14:paraId="4F0DA5A9" w14:textId="77777777" w:rsidTr="00203141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single" w:sz="6" w:space="0" w:color="auto"/>
            </w:tcBorders>
          </w:tcPr>
          <w:p w14:paraId="20043F28" w14:textId="77777777" w:rsidR="006C1354" w:rsidRDefault="006C1354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4.</w:t>
            </w:r>
          </w:p>
          <w:p w14:paraId="4B41BD3E" w14:textId="77777777" w:rsidR="0014049D" w:rsidRDefault="0014049D" w:rsidP="0014049D">
            <w:pPr>
              <w:pStyle w:val="NormalWeb"/>
              <w:spacing w:before="60" w:beforeAutospacing="0" w:after="60" w:afterAutospacing="0"/>
              <w:rPr>
                <w:color w:val="000000"/>
              </w:rPr>
            </w:pPr>
            <w:r>
              <w:rPr>
                <w:color w:val="000000"/>
              </w:rPr>
              <w:t>Chức năng báo cáo thống kê</w:t>
            </w:r>
          </w:p>
          <w:p w14:paraId="3405CE82" w14:textId="747B3CC9" w:rsidR="0014049D" w:rsidRDefault="0014049D" w:rsidP="0014049D">
            <w:pPr>
              <w:pStyle w:val="NormalWeb"/>
              <w:spacing w:before="60" w:beforeAutospacing="0" w:after="60" w:afterAutospacing="0"/>
            </w:pPr>
            <w:r>
              <w:t>- Góp ý về code ph</w:t>
            </w:r>
            <w:r w:rsidR="00E625F3">
              <w:t>ầ</w:t>
            </w:r>
            <w:r>
              <w:t>n thống kê d</w:t>
            </w:r>
            <w:r w:rsidR="00E625F3">
              <w:t>o</w:t>
            </w:r>
            <w:r>
              <w:t>anh thu theo tháng/năm</w:t>
            </w:r>
          </w:p>
          <w:p w14:paraId="5DD01077" w14:textId="77777777" w:rsidR="0014049D" w:rsidRDefault="0014049D" w:rsidP="0014049D">
            <w:pPr>
              <w:pStyle w:val="NormalWeb"/>
              <w:spacing w:before="60" w:beforeAutospacing="0" w:after="60" w:afterAutospacing="0"/>
            </w:pPr>
            <w:r>
              <w:t>- Chỉnh sửa lại và chạy thử</w:t>
            </w:r>
          </w:p>
          <w:p w14:paraId="50184B4D" w14:textId="0B730D2D" w:rsidR="00FB02E8" w:rsidRPr="006F4C82" w:rsidRDefault="0014049D" w:rsidP="0014049D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14049D">
              <w:rPr>
                <w:rFonts w:ascii="Times New Roman" w:hAnsi="Times New Roman"/>
                <w:szCs w:val="24"/>
              </w:rPr>
              <w:t>-</w:t>
            </w:r>
            <w:r>
              <w:t xml:space="preserve"> </w:t>
            </w:r>
            <w:r w:rsidRPr="0014049D">
              <w:rPr>
                <w:rFonts w:ascii="Times New Roman" w:hAnsi="Times New Roman"/>
                <w:sz w:val="24"/>
                <w:szCs w:val="28"/>
              </w:rPr>
              <w:t>Hoàn thành.</w:t>
            </w:r>
          </w:p>
        </w:tc>
      </w:tr>
      <w:tr w:rsidR="00203141" w:rsidRPr="006F4C82" w14:paraId="4071B7FC" w14:textId="77777777" w:rsidTr="00FB02E8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913"/>
        </w:trPr>
        <w:tc>
          <w:tcPr>
            <w:tcW w:w="10064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single" w:sz="6" w:space="0" w:color="auto"/>
            </w:tcBorders>
          </w:tcPr>
          <w:p w14:paraId="66C1AB86" w14:textId="77777777" w:rsidR="00203141" w:rsidRDefault="00203141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</w:t>
            </w:r>
          </w:p>
          <w:p w14:paraId="0DFD1094" w14:textId="6F834364" w:rsidR="00203141" w:rsidRDefault="00FB02E8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Kết thúc cuộc họp</w:t>
            </w:r>
          </w:p>
        </w:tc>
      </w:tr>
    </w:tbl>
    <w:p w14:paraId="351CBA7D" w14:textId="77777777" w:rsidR="004D42BB" w:rsidRDefault="004D42BB" w:rsidP="004D42BB">
      <w:pPr>
        <w:pStyle w:val="Heading1"/>
        <w:rPr>
          <w:rFonts w:ascii="Times New Roman" w:hAnsi="Times New Roman"/>
          <w:b/>
          <w:color w:val="800080"/>
          <w:sz w:val="24"/>
          <w:szCs w:val="24"/>
        </w:rPr>
      </w:pPr>
    </w:p>
    <w:p w14:paraId="1871DCC3" w14:textId="77777777" w:rsidR="00760B64" w:rsidRDefault="00760B64" w:rsidP="00760B64"/>
    <w:p w14:paraId="16197EC3" w14:textId="77777777" w:rsidR="00760B64" w:rsidRDefault="00760B64" w:rsidP="00760B64"/>
    <w:p w14:paraId="0AE10AEA" w14:textId="77777777" w:rsidR="0014049D" w:rsidRPr="00760B64" w:rsidRDefault="0014049D" w:rsidP="00760B64"/>
    <w:p w14:paraId="2A2B2201" w14:textId="77777777" w:rsidR="004D42BB" w:rsidRPr="006F4C82" w:rsidRDefault="004D42BB" w:rsidP="004D42BB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4D42BB" w:rsidRPr="006F4C82" w14:paraId="2F2FA9C7" w14:textId="77777777" w:rsidTr="003F7B00">
        <w:trPr>
          <w:cantSplit/>
        </w:trPr>
        <w:tc>
          <w:tcPr>
            <w:tcW w:w="10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53C45CF9" w14:textId="59CE5BEA" w:rsidR="004D42BB" w:rsidRPr="003F4E3A" w:rsidRDefault="00802042" w:rsidP="00F15879">
            <w:pPr>
              <w:pStyle w:val="Heading3"/>
              <w:keepLines/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lastRenderedPageBreak/>
              <w:t>4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Buổi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họp tiếp theo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 (</w:t>
            </w:r>
            <w:r w:rsidR="004E067B" w:rsidRPr="003F4E3A">
              <w:rPr>
                <w:rFonts w:ascii="Times New Roman" w:hAnsi="Times New Roman"/>
                <w:szCs w:val="26"/>
              </w:rPr>
              <w:t>nếu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có kế hoạch</w:t>
            </w:r>
            <w:r w:rsidR="004D42BB" w:rsidRPr="003F4E3A">
              <w:rPr>
                <w:rFonts w:ascii="Times New Roman" w:hAnsi="Times New Roman"/>
                <w:szCs w:val="26"/>
              </w:rPr>
              <w:t>)</w:t>
            </w:r>
          </w:p>
        </w:tc>
      </w:tr>
      <w:tr w:rsidR="00537CDF" w:rsidRPr="006F4C82" w14:paraId="7A4DDD09" w14:textId="77777777" w:rsidTr="00E77A1F">
        <w:trPr>
          <w:cantSplit/>
          <w:trHeight w:val="252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29111A8" w14:textId="43CF5874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F361F" w14:textId="3A7878AB" w:rsidR="00537CDF" w:rsidRPr="006F4C82" w:rsidRDefault="0014049D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05/11/2023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39ABFFCE" w14:textId="1677D162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 xml:space="preserve"> gian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152B0" w14:textId="4B9086E8" w:rsidR="00537CDF" w:rsidRPr="006F4C82" w:rsidRDefault="003374E5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20:00</w:t>
            </w:r>
          </w:p>
        </w:tc>
      </w:tr>
      <w:tr w:rsidR="004D42BB" w:rsidRPr="006F4C82" w14:paraId="6D5DED48" w14:textId="77777777" w:rsidTr="00BD1CC6">
        <w:trPr>
          <w:cantSplit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18259DD4" w14:textId="1E46839F" w:rsidR="004D42BB" w:rsidRPr="006F4C82" w:rsidRDefault="00E77A1F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Mục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tiêu</w:t>
            </w:r>
            <w:r w:rsidR="004D42BB" w:rsidRPr="006F4C82">
              <w:rPr>
                <w:rFonts w:ascii="Times New Roman" w:hAnsi="Times New Roman"/>
                <w:sz w:val="24"/>
                <w:szCs w:val="24"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490AD86" w14:textId="45B47C1C" w:rsidR="004D42BB" w:rsidRPr="006F4C82" w:rsidRDefault="0014049D" w:rsidP="006C1354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</w:rPr>
              <w:t>Xem lại lần cuối.</w:t>
            </w:r>
          </w:p>
        </w:tc>
      </w:tr>
    </w:tbl>
    <w:p w14:paraId="043F3D47" w14:textId="77777777" w:rsidR="000E11B1" w:rsidRPr="006F4C82" w:rsidRDefault="000E11B1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sectPr w:rsidR="000E11B1" w:rsidRPr="006F4C82" w:rsidSect="004D42BB">
      <w:headerReference w:type="default" r:id="rId9"/>
      <w:footerReference w:type="default" r:id="rId10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43DA9F" w14:textId="77777777" w:rsidR="007C2DA7" w:rsidRDefault="007C2DA7">
      <w:r>
        <w:separator/>
      </w:r>
    </w:p>
  </w:endnote>
  <w:endnote w:type="continuationSeparator" w:id="0">
    <w:p w14:paraId="41DF9EE1" w14:textId="77777777" w:rsidR="007C2DA7" w:rsidRDefault="007C2DA7">
      <w:r>
        <w:continuationSeparator/>
      </w:r>
    </w:p>
  </w:endnote>
  <w:endnote w:type="continuationNotice" w:id="1">
    <w:p w14:paraId="14B8F25E" w14:textId="77777777" w:rsidR="007C2DA7" w:rsidRDefault="007C2DA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4932"/>
      <w:gridCol w:w="4932"/>
    </w:tblGrid>
    <w:tr w:rsidR="00384904" w14:paraId="03209CB7" w14:textId="77777777" w:rsidTr="00384904">
      <w:tc>
        <w:tcPr>
          <w:tcW w:w="4932" w:type="dxa"/>
          <w:shd w:val="clear" w:color="auto" w:fill="auto"/>
        </w:tcPr>
        <w:p w14:paraId="1CE4C932" w14:textId="77777777" w:rsidR="00384904" w:rsidRPr="00384904" w:rsidRDefault="00384904" w:rsidP="00384904">
          <w:pPr>
            <w:pStyle w:val="Footer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FILENAME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="0028710D">
            <w:t xml:space="preserve"> </w:t>
          </w:r>
          <w:r w:rsidR="0028710D" w:rsidRPr="0028710D">
            <w:rPr>
              <w:rFonts w:ascii="Arial Narrow" w:hAnsi="Arial Narrow"/>
              <w:sz w:val="20"/>
            </w:rPr>
            <w:t>CSE702013</w:t>
          </w:r>
          <w:r w:rsidRPr="00384904">
            <w:rPr>
              <w:rFonts w:ascii="Arial Narrow" w:hAnsi="Arial Narrow"/>
              <w:noProof/>
              <w:sz w:val="20"/>
            </w:rPr>
            <w:t>_MeetingMinutes_Template_v1.doc</w:t>
          </w:r>
          <w:r w:rsidRPr="00384904">
            <w:rPr>
              <w:rFonts w:ascii="Arial Narrow" w:hAnsi="Arial Narrow"/>
              <w:sz w:val="20"/>
            </w:rPr>
            <w:fldChar w:fldCharType="end"/>
          </w:r>
        </w:p>
      </w:tc>
      <w:tc>
        <w:tcPr>
          <w:tcW w:w="4932" w:type="dxa"/>
          <w:shd w:val="clear" w:color="auto" w:fill="auto"/>
        </w:tcPr>
        <w:p w14:paraId="10074CF9" w14:textId="77777777" w:rsidR="00384904" w:rsidRPr="00384904" w:rsidRDefault="00384904" w:rsidP="00384904">
          <w:pPr>
            <w:pStyle w:val="Footer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Footer"/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932639" w14:textId="77777777" w:rsidR="007C2DA7" w:rsidRDefault="007C2DA7">
      <w:r>
        <w:separator/>
      </w:r>
    </w:p>
  </w:footnote>
  <w:footnote w:type="continuationSeparator" w:id="0">
    <w:p w14:paraId="62EF54BC" w14:textId="77777777" w:rsidR="007C2DA7" w:rsidRDefault="007C2DA7">
      <w:r>
        <w:continuationSeparator/>
      </w:r>
    </w:p>
  </w:footnote>
  <w:footnote w:type="continuationNotice" w:id="1">
    <w:p w14:paraId="1E92E6CE" w14:textId="77777777" w:rsidR="007C2DA7" w:rsidRDefault="007C2DA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0A73DF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8pt;height:72.6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0C3517E8" w:rsidR="00145B1E" w:rsidRDefault="0052549A" w:rsidP="00145B1E">
          <w:pPr>
            <w:pStyle w:val="Heading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CSE702013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>– Đồ Án Cơ Sở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="00BE39FC" w:rsidRPr="00BE39FC">
            <w:rPr>
              <w:rFonts w:ascii="Times New Roman" w:hAnsi="Times New Roman"/>
              <w:b/>
              <w:bCs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Heading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 w:rsidR="00000000">
            <w:fldChar w:fldCharType="separate"/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539958B0"/>
    <w:multiLevelType w:val="hybridMultilevel"/>
    <w:tmpl w:val="85488382"/>
    <w:lvl w:ilvl="0" w:tplc="858827D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3E057C"/>
    <w:multiLevelType w:val="hybridMultilevel"/>
    <w:tmpl w:val="45BA42E2"/>
    <w:lvl w:ilvl="0" w:tplc="112AD0B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7977796">
    <w:abstractNumId w:val="0"/>
  </w:num>
  <w:num w:numId="2" w16cid:durableId="605769447">
    <w:abstractNumId w:val="1"/>
  </w:num>
  <w:num w:numId="3" w16cid:durableId="15612872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66D5"/>
    <w:rsid w:val="00016DFF"/>
    <w:rsid w:val="000A73DF"/>
    <w:rsid w:val="000E11B1"/>
    <w:rsid w:val="001071C3"/>
    <w:rsid w:val="0014049D"/>
    <w:rsid w:val="00145B1E"/>
    <w:rsid w:val="00155255"/>
    <w:rsid w:val="001D7DC5"/>
    <w:rsid w:val="001F12B5"/>
    <w:rsid w:val="00203141"/>
    <w:rsid w:val="002721AE"/>
    <w:rsid w:val="00277B20"/>
    <w:rsid w:val="0028710D"/>
    <w:rsid w:val="002A6FDA"/>
    <w:rsid w:val="002C7FF3"/>
    <w:rsid w:val="00317534"/>
    <w:rsid w:val="00325785"/>
    <w:rsid w:val="003374E5"/>
    <w:rsid w:val="00361221"/>
    <w:rsid w:val="00384904"/>
    <w:rsid w:val="003B2F07"/>
    <w:rsid w:val="003F4E3A"/>
    <w:rsid w:val="003F7B00"/>
    <w:rsid w:val="00403198"/>
    <w:rsid w:val="004266D5"/>
    <w:rsid w:val="00433295"/>
    <w:rsid w:val="00434BC7"/>
    <w:rsid w:val="004354E0"/>
    <w:rsid w:val="0043788C"/>
    <w:rsid w:val="00454B0B"/>
    <w:rsid w:val="00476A2F"/>
    <w:rsid w:val="004D42BB"/>
    <w:rsid w:val="004E067B"/>
    <w:rsid w:val="0052549A"/>
    <w:rsid w:val="00527B5C"/>
    <w:rsid w:val="00533445"/>
    <w:rsid w:val="0053679B"/>
    <w:rsid w:val="00537CDF"/>
    <w:rsid w:val="005A2190"/>
    <w:rsid w:val="005A6D89"/>
    <w:rsid w:val="0063035A"/>
    <w:rsid w:val="00660843"/>
    <w:rsid w:val="006C1354"/>
    <w:rsid w:val="006F4C82"/>
    <w:rsid w:val="00760B64"/>
    <w:rsid w:val="007A5F3B"/>
    <w:rsid w:val="007C1DBF"/>
    <w:rsid w:val="007C2DA7"/>
    <w:rsid w:val="007E79D8"/>
    <w:rsid w:val="008013ED"/>
    <w:rsid w:val="00802042"/>
    <w:rsid w:val="00815C5E"/>
    <w:rsid w:val="008309C6"/>
    <w:rsid w:val="00842848"/>
    <w:rsid w:val="00857CFB"/>
    <w:rsid w:val="00893A8E"/>
    <w:rsid w:val="008C0503"/>
    <w:rsid w:val="008D1873"/>
    <w:rsid w:val="008D414E"/>
    <w:rsid w:val="008E589B"/>
    <w:rsid w:val="00927B59"/>
    <w:rsid w:val="009414CC"/>
    <w:rsid w:val="009C2AE3"/>
    <w:rsid w:val="009F19E3"/>
    <w:rsid w:val="009F4FEA"/>
    <w:rsid w:val="00A91EEF"/>
    <w:rsid w:val="00AA44D2"/>
    <w:rsid w:val="00AC4473"/>
    <w:rsid w:val="00AF26B6"/>
    <w:rsid w:val="00B11762"/>
    <w:rsid w:val="00B17A7B"/>
    <w:rsid w:val="00B22FF1"/>
    <w:rsid w:val="00B36BC4"/>
    <w:rsid w:val="00B6236C"/>
    <w:rsid w:val="00B64B4B"/>
    <w:rsid w:val="00B67003"/>
    <w:rsid w:val="00B74C23"/>
    <w:rsid w:val="00BD1CC6"/>
    <w:rsid w:val="00BD4DE6"/>
    <w:rsid w:val="00BE39FC"/>
    <w:rsid w:val="00C037DF"/>
    <w:rsid w:val="00C14D1B"/>
    <w:rsid w:val="00C47424"/>
    <w:rsid w:val="00C6291B"/>
    <w:rsid w:val="00C94BEB"/>
    <w:rsid w:val="00CA4CCB"/>
    <w:rsid w:val="00CA6963"/>
    <w:rsid w:val="00D1263A"/>
    <w:rsid w:val="00DA78AC"/>
    <w:rsid w:val="00DB7394"/>
    <w:rsid w:val="00DF07D0"/>
    <w:rsid w:val="00E441EC"/>
    <w:rsid w:val="00E625F3"/>
    <w:rsid w:val="00E77A1F"/>
    <w:rsid w:val="00ED0E81"/>
    <w:rsid w:val="00F01094"/>
    <w:rsid w:val="00F15879"/>
    <w:rsid w:val="00F24950"/>
    <w:rsid w:val="00FB02E8"/>
    <w:rsid w:val="00F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A6963"/>
    <w:rPr>
      <w:rFonts w:ascii="Arial" w:hAnsi="Arial"/>
      <w:sz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">
    <w:name w:val="heading 4"/>
    <w:basedOn w:val="Normal"/>
    <w:next w:val="Normal"/>
    <w:qFormat/>
    <w:pPr>
      <w:keepNext/>
      <w:spacing w:before="6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Header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Heading3Char">
    <w:name w:val="Heading 3 Char"/>
    <w:link w:val="Heading3"/>
    <w:rsid w:val="00CA6963"/>
    <w:rPr>
      <w:rFonts w:ascii="Arial" w:hAnsi="Arial"/>
      <w:b/>
      <w:color w:val="FFFFFF"/>
      <w:sz w:val="26"/>
    </w:rPr>
  </w:style>
  <w:style w:type="character" w:customStyle="1" w:styleId="FooterChar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/>
      <w:bCs/>
    </w:rPr>
  </w:style>
  <w:style w:type="character" w:customStyle="1" w:styleId="CommentTextChar">
    <w:name w:val="Comment Text Char"/>
    <w:link w:val="CommentText"/>
    <w:semiHidden/>
    <w:rsid w:val="00277B20"/>
    <w:rPr>
      <w:rFonts w:ascii="Arial" w:hAnsi="Arial"/>
    </w:rPr>
  </w:style>
  <w:style w:type="character" w:customStyle="1" w:styleId="CommentSubjectChar">
    <w:name w:val="Comment Subject Char"/>
    <w:link w:val="CommentSubject"/>
    <w:rsid w:val="00277B20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277B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77B20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BE39FC"/>
    <w:rPr>
      <w:rFonts w:ascii="Arial" w:hAnsi="Arial"/>
      <w:sz w:val="24"/>
    </w:rPr>
  </w:style>
  <w:style w:type="paragraph" w:styleId="NormalWeb">
    <w:name w:val="Normal (Web)"/>
    <w:basedOn w:val="Normal"/>
    <w:uiPriority w:val="99"/>
    <w:unhideWhenUsed/>
    <w:rsid w:val="00AC4473"/>
    <w:pPr>
      <w:spacing w:before="100" w:beforeAutospacing="1" w:after="100" w:afterAutospacing="1"/>
    </w:pPr>
    <w:rPr>
      <w:rFonts w:ascii="Times New Roman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72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4" ma:contentTypeDescription="Create a new document." ma:contentTypeScope="" ma:versionID="1b62e8f1834b831c8f32bb5cb869efd4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b5faa4c97add08f19085f545fbe457ca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7AEBF5C-3504-4240-8BA9-35202A7A93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</Template>
  <TotalTime>27</TotalTime>
  <Pages>3</Pages>
  <Words>182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Phong Vũ</cp:lastModifiedBy>
  <cp:revision>4</cp:revision>
  <cp:lastPrinted>2007-02-07T02:13:00Z</cp:lastPrinted>
  <dcterms:created xsi:type="dcterms:W3CDTF">2023-11-01T15:52:00Z</dcterms:created>
  <dcterms:modified xsi:type="dcterms:W3CDTF">2023-11-07T14:22:00Z</dcterms:modified>
</cp:coreProperties>
</file>