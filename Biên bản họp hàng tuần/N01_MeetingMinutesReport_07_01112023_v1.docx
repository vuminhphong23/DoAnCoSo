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Quản lý siêu thị Bim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Bim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126415C3" w:rsidR="004266D5" w:rsidRPr="006F4C82" w:rsidRDefault="006C1354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7A5F3B">
              <w:rPr>
                <w:rFonts w:ascii="Times New Roman" w:hAnsi="Times New Roman"/>
                <w:i w:val="0"/>
                <w:sz w:val="24"/>
                <w:szCs w:val="24"/>
              </w:rPr>
              <w:t>10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515DC7D" w:rsidR="004266D5" w:rsidRPr="006F4C82" w:rsidRDefault="003374E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Triển khai kế hoạch, phân chia nhiệm vụ, làm đặt vấn đề</w:t>
            </w:r>
            <w:r w:rsidR="00760B64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7B6701DB" w:rsidR="00CA6963" w:rsidRPr="003F4E3A" w:rsidRDefault="00CA6963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6F4C82">
              <w:rPr>
                <w:rFonts w:ascii="Times New Roman" w:hAnsi="Times New Roman"/>
                <w:color w:val="800080"/>
                <w:szCs w:val="24"/>
              </w:rPr>
              <w:lastRenderedPageBreak/>
              <w:br w:type="page"/>
            </w:r>
            <w:r w:rsidR="00802042" w:rsidRPr="003F4E3A">
              <w:rPr>
                <w:rFonts w:ascii="Times New Roman" w:hAnsi="Times New Roman"/>
                <w:szCs w:val="26"/>
              </w:rPr>
              <w:t>3</w:t>
            </w:r>
            <w:r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0B3B6886" w14:textId="7EF32D87" w:rsidR="00277B20" w:rsidRPr="006F4C82" w:rsidRDefault="00DA78AC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 thiện các phần trước đó</w:t>
            </w:r>
            <w:r w:rsidR="006C1354">
              <w:rPr>
                <w:rFonts w:ascii="Times New Roman" w:hAnsi="Times New Roman"/>
                <w:sz w:val="24"/>
                <w:szCs w:val="24"/>
              </w:rPr>
              <w:t>: sơ đồ tuần tự, sơ đồ lớp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37801C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22BEA342" w14:textId="269468E8" w:rsidR="00277B20" w:rsidRPr="006F4C82" w:rsidRDefault="00DA78AC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Kiểm tra đánh giá từng phần làm của mỗi thành viên ở mục 2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592924D3" w14:textId="3F5E00FE" w:rsidR="00277B20" w:rsidRPr="006F4C82" w:rsidRDefault="006C135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Kiểm tra đánh giá từng phần làm của mỗi thành viên ở mục 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6C1354" w:rsidRPr="006F4C82" w14:paraId="4F0DA5A9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20043F28" w14:textId="77777777" w:rsidR="006C1354" w:rsidRDefault="006C135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50184B4D" w14:textId="4103A5C3" w:rsidR="006C1354" w:rsidRPr="006F4C82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Kiên đóng góp thêm mục sơ đồ use-case</w:t>
            </w:r>
          </w:p>
        </w:tc>
      </w:tr>
      <w:tr w:rsidR="00203141" w:rsidRPr="006F4C82" w14:paraId="4071B7FC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66C1AB86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5483CCE8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Bim đóng góp thêm mục sơ đồ lớp</w:t>
            </w:r>
          </w:p>
          <w:p w14:paraId="0DFD1094" w14:textId="6DD38061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đồng ý</w:t>
            </w:r>
          </w:p>
        </w:tc>
      </w:tr>
      <w:tr w:rsidR="00203141" w:rsidRPr="006F4C82" w14:paraId="6CEE03B4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1399D2A3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</w:p>
          <w:p w14:paraId="67DF2A02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Phong đóng góp thêm mục sơ đồ tuần tự</w:t>
            </w:r>
          </w:p>
          <w:p w14:paraId="4774F529" w14:textId="02FFE776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đồng ý</w:t>
            </w:r>
          </w:p>
        </w:tc>
      </w:tr>
      <w:tr w:rsidR="00203141" w:rsidRPr="006F4C82" w14:paraId="4ECC3AEE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1B7152B4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7. </w:t>
            </w:r>
          </w:p>
          <w:p w14:paraId="1AEA4657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Kiên đóng góp thêm mục ảnh sản phẩm vào mục bán hàng</w:t>
            </w:r>
          </w:p>
          <w:p w14:paraId="03076C23" w14:textId="66BC1022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đồng ý</w:t>
            </w:r>
          </w:p>
        </w:tc>
      </w:tr>
      <w:tr w:rsidR="00203141" w:rsidRPr="006F4C82" w14:paraId="260AD26C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742D0244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</w:t>
            </w:r>
          </w:p>
          <w:p w14:paraId="1599335A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Bim đóng góp thêm chức năng quản lý khách hàng</w:t>
            </w:r>
          </w:p>
          <w:p w14:paraId="5C4389D0" w14:textId="46D4DFF9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không thông qua vì mô hình quản lý mini không nhất thiết phải lấy thêm thông tin khách hàng, không cần thiết</w:t>
            </w:r>
          </w:p>
        </w:tc>
      </w:tr>
      <w:tr w:rsidR="00203141" w:rsidRPr="006F4C82" w14:paraId="37E4A832" w14:textId="77777777" w:rsidTr="009414CC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00985871" w14:textId="77777777" w:rsidR="00203141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9. </w:t>
            </w:r>
          </w:p>
          <w:p w14:paraId="3C97EB15" w14:textId="77777777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Phong đóng góp thêm phần quản lý nhân viên</w:t>
            </w:r>
          </w:p>
          <w:p w14:paraId="1408FD28" w14:textId="696D7594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quyết xem xét, có thể thực hiện nếu đủ thời gian</w:t>
            </w:r>
          </w:p>
        </w:tc>
      </w:tr>
      <w:tr w:rsidR="009414CC" w:rsidRPr="006F4C82" w14:paraId="3BB8CCA9" w14:textId="77777777" w:rsidTr="009414CC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2D11C0EE" w14:textId="77777777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10. </w:t>
            </w:r>
          </w:p>
          <w:p w14:paraId="54C40ACB" w14:textId="77777777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Kiên đưa ra 1 số ý tưởng, mẫu giao diện đẹp hơn</w:t>
            </w:r>
          </w:p>
          <w:p w14:paraId="0D2ABD9C" w14:textId="24783CBD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đồng ý, và chọn ra 1 giao diện tối ưu hơn</w:t>
            </w:r>
          </w:p>
        </w:tc>
      </w:tr>
      <w:tr w:rsidR="009414CC" w:rsidRPr="006F4C82" w14:paraId="51E55B8E" w14:textId="77777777" w:rsidTr="009414CC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75C30773" w14:textId="77777777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11.</w:t>
            </w:r>
          </w:p>
          <w:p w14:paraId="0F5D7D25" w14:textId="77777777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Phong đóng góp thêm chức năng tạo chương trình khuyến mãi</w:t>
            </w:r>
          </w:p>
          <w:p w14:paraId="690A7989" w14:textId="219DF098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không đồng ý vì có thể trực tiếp giảm giá vào hóa đơn cho khách hàng vào dịp lễ, không cần thêm vào app gây phức tạp</w:t>
            </w:r>
          </w:p>
        </w:tc>
      </w:tr>
      <w:tr w:rsidR="009414CC" w:rsidRPr="006F4C82" w14:paraId="69150F25" w14:textId="77777777" w:rsidTr="006C1354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8DBC3" w14:textId="77777777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</w:t>
            </w:r>
          </w:p>
          <w:p w14:paraId="4F040A89" w14:textId="02E48CEE" w:rsidR="009414CC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chốt và đưa ra cơ sở dữ liệu phiên bản đầu tiên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6BFAE92E" w:rsidR="00537CDF" w:rsidRPr="006F4C82" w:rsidRDefault="006C1354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</w:t>
            </w:r>
            <w:r w:rsidR="00DA78AC">
              <w:rPr>
                <w:rFonts w:ascii="Times New Roman" w:hAnsi="Times New Roman"/>
                <w:sz w:val="24"/>
                <w:szCs w:val="24"/>
              </w:rPr>
              <w:t>10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6AAAF2D" w:rsidR="004D42BB" w:rsidRPr="006F4C82" w:rsidRDefault="009414CC" w:rsidP="006C1354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Trao </w:t>
            </w:r>
            <w:proofErr w:type="spellStart"/>
            <w:r>
              <w:rPr>
                <w:rFonts w:ascii="Times New Roman" w:hAnsi="Times New Roman"/>
                <w:b w:val="0"/>
                <w:sz w:val="24"/>
                <w:szCs w:val="24"/>
              </w:rPr>
              <w:t>đổi</w:t>
            </w:r>
            <w:proofErr w:type="spell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nâng </w:t>
            </w:r>
            <w:proofErr w:type="spellStart"/>
            <w:r>
              <w:rPr>
                <w:rFonts w:ascii="Times New Roman" w:hAnsi="Times New Roman"/>
                <w:b w:val="0"/>
                <w:sz w:val="24"/>
                <w:szCs w:val="24"/>
              </w:rPr>
              <w:t>cấp</w:t>
            </w:r>
            <w:proofErr w:type="spell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code, giao </w:t>
            </w:r>
            <w:proofErr w:type="spellStart"/>
            <w:r>
              <w:rPr>
                <w:rFonts w:ascii="Times New Roman" w:hAnsi="Times New Roman"/>
                <w:b w:val="0"/>
                <w:sz w:val="24"/>
                <w:szCs w:val="24"/>
              </w:rPr>
              <w:t>diện</w:t>
            </w:r>
            <w:proofErr w:type="spell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app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A609A" w14:textId="77777777" w:rsidR="00815C5E" w:rsidRDefault="00815C5E">
      <w:r>
        <w:separator/>
      </w:r>
    </w:p>
  </w:endnote>
  <w:endnote w:type="continuationSeparator" w:id="0">
    <w:p w14:paraId="4BFD550E" w14:textId="77777777" w:rsidR="00815C5E" w:rsidRDefault="00815C5E">
      <w:r>
        <w:continuationSeparator/>
      </w:r>
    </w:p>
  </w:endnote>
  <w:endnote w:type="continuationNotice" w:id="1">
    <w:p w14:paraId="45BCCB0D" w14:textId="77777777" w:rsidR="00815C5E" w:rsidRDefault="00815C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932A7" w14:textId="77777777" w:rsidR="00815C5E" w:rsidRDefault="00815C5E">
      <w:r>
        <w:separator/>
      </w:r>
    </w:p>
  </w:footnote>
  <w:footnote w:type="continuationSeparator" w:id="0">
    <w:p w14:paraId="6B343674" w14:textId="77777777" w:rsidR="00815C5E" w:rsidRDefault="00815C5E">
      <w:r>
        <w:continuationSeparator/>
      </w:r>
    </w:p>
  </w:footnote>
  <w:footnote w:type="continuationNotice" w:id="1">
    <w:p w14:paraId="77BD369C" w14:textId="77777777" w:rsidR="00815C5E" w:rsidRDefault="00815C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6C1354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5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03141"/>
    <w:rsid w:val="002721AE"/>
    <w:rsid w:val="00277B20"/>
    <w:rsid w:val="0028710D"/>
    <w:rsid w:val="002A6FDA"/>
    <w:rsid w:val="002C7FF3"/>
    <w:rsid w:val="00317534"/>
    <w:rsid w:val="00325785"/>
    <w:rsid w:val="003374E5"/>
    <w:rsid w:val="00361221"/>
    <w:rsid w:val="00384904"/>
    <w:rsid w:val="003B2F07"/>
    <w:rsid w:val="003F4E3A"/>
    <w:rsid w:val="003F7B00"/>
    <w:rsid w:val="00403198"/>
    <w:rsid w:val="004266D5"/>
    <w:rsid w:val="00434BC7"/>
    <w:rsid w:val="004354E0"/>
    <w:rsid w:val="0043788C"/>
    <w:rsid w:val="00454B0B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C1354"/>
    <w:rsid w:val="006F4C82"/>
    <w:rsid w:val="00760B64"/>
    <w:rsid w:val="007A5F3B"/>
    <w:rsid w:val="007C1DBF"/>
    <w:rsid w:val="007E79D8"/>
    <w:rsid w:val="008013ED"/>
    <w:rsid w:val="00802042"/>
    <w:rsid w:val="00815C5E"/>
    <w:rsid w:val="008309C6"/>
    <w:rsid w:val="00842848"/>
    <w:rsid w:val="00857CFB"/>
    <w:rsid w:val="00893A8E"/>
    <w:rsid w:val="008C0503"/>
    <w:rsid w:val="008D414E"/>
    <w:rsid w:val="008E589B"/>
    <w:rsid w:val="00927B59"/>
    <w:rsid w:val="009414CC"/>
    <w:rsid w:val="009C2AE3"/>
    <w:rsid w:val="009F19E3"/>
    <w:rsid w:val="009F4FEA"/>
    <w:rsid w:val="00A91EEF"/>
    <w:rsid w:val="00AA44D2"/>
    <w:rsid w:val="00AF26B6"/>
    <w:rsid w:val="00B11762"/>
    <w:rsid w:val="00B17A7B"/>
    <w:rsid w:val="00B22FF1"/>
    <w:rsid w:val="00B36BC4"/>
    <w:rsid w:val="00B6236C"/>
    <w:rsid w:val="00B64B4B"/>
    <w:rsid w:val="00B67003"/>
    <w:rsid w:val="00B74C23"/>
    <w:rsid w:val="00BD1CC6"/>
    <w:rsid w:val="00BD4DE6"/>
    <w:rsid w:val="00BE39FC"/>
    <w:rsid w:val="00C037DF"/>
    <w:rsid w:val="00C14D1B"/>
    <w:rsid w:val="00C47424"/>
    <w:rsid w:val="00C6291B"/>
    <w:rsid w:val="00C94BEB"/>
    <w:rsid w:val="00CA4CCB"/>
    <w:rsid w:val="00CA6963"/>
    <w:rsid w:val="00D1263A"/>
    <w:rsid w:val="00DA78AC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69</TotalTime>
  <Pages>3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41</cp:revision>
  <cp:lastPrinted>2007-02-07T02:13:00Z</cp:lastPrinted>
  <dcterms:created xsi:type="dcterms:W3CDTF">2023-09-07T01:02:00Z</dcterms:created>
  <dcterms:modified xsi:type="dcterms:W3CDTF">2023-10-19T14:49:00Z</dcterms:modified>
</cp:coreProperties>
</file>