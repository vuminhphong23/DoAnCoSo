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C80B792" w:rsidR="004266D5" w:rsidRPr="006F4C82" w:rsidRDefault="00E860F4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0DC54D18" w:rsidR="00E860F4" w:rsidRPr="006F4C82" w:rsidRDefault="00E860F4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Kiểm tra tổng hợp, đưa ra ý kiến chỉnh sửa lần cuối cho báo cáo và code demo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69B53EEC" w14:textId="77777777" w:rsidR="00277B20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Kiểm tra lại phần update kịch bản hệ thống</w:t>
            </w:r>
          </w:p>
          <w:p w14:paraId="0B3B6886" w14:textId="3EF94E9D" w:rsidR="00E860F4" w:rsidRPr="006F4C82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Không có vấn đề, thống nhất thông qua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3A2BC62" w14:textId="77777777" w:rsidR="00277B20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6F45ACE8" w14:textId="77777777" w:rsidR="00E860F4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Kiểm tra lại phần update thiết kế đối tượng và lớp</w:t>
            </w:r>
          </w:p>
          <w:p w14:paraId="22BEA342" w14:textId="6636BEC3" w:rsidR="00E860F4" w:rsidRPr="006F4C82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Không có vấn đề, thống nhất thông qua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28D554CF" w14:textId="77777777" w:rsidR="00277B20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Kiên góp ý cần chỉnh sửa mục sơ đồ tuần tự</w:t>
            </w:r>
          </w:p>
          <w:p w14:paraId="592924D3" w14:textId="71EFCEE0" w:rsidR="00E860F4" w:rsidRPr="006F4C82" w:rsidRDefault="00E860F4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cho Kiên update lại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3BEEEFC2" w14:textId="77777777" w:rsidR="006C1354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đóng thêm biểu đồ Gantt cho mục 3</w:t>
            </w:r>
          </w:p>
          <w:p w14:paraId="50184B4D" w14:textId="6DE40D22" w:rsidR="00E860F4" w:rsidRPr="006F4C82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thông qua phân chia cho Phong làm</w:t>
            </w:r>
          </w:p>
        </w:tc>
      </w:tr>
      <w:tr w:rsidR="00203141" w:rsidRPr="006F4C82" w14:paraId="4071B7F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3579D63B" w14:textId="77777777" w:rsidR="00203141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Kiên đóng góp phần code trang cài đặt của nhân viên cho Bim</w:t>
            </w:r>
          </w:p>
          <w:p w14:paraId="7BF73421" w14:textId="77777777" w:rsidR="00E860F4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Cần phân chia lại giao diện cho dễ nhìn, thuận mắt</w:t>
            </w:r>
          </w:p>
          <w:p w14:paraId="0DFD1094" w14:textId="64968E36" w:rsidR="00E860F4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thông qua, Bim update lại</w:t>
            </w:r>
          </w:p>
        </w:tc>
      </w:tr>
      <w:tr w:rsidR="00203141" w:rsidRPr="006F4C82" w14:paraId="6CEE03B4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399D2A3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  <w:p w14:paraId="077C59DC" w14:textId="77777777" w:rsidR="00203141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Phong đóng góp phần code trang sản phẩm của Kiên</w:t>
            </w:r>
          </w:p>
          <w:p w14:paraId="23278175" w14:textId="77777777" w:rsidR="00E860F4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Nên chia ra 2 màn hình hiển thị cho số lượng tồn kho và lượng nhập sản phẩm cho dễ nhìn, hợp lý hơn</w:t>
            </w:r>
          </w:p>
          <w:p w14:paraId="4774F529" w14:textId="31F69FFF" w:rsidR="00E860F4" w:rsidRDefault="00E860F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Cả nhóm thông qua, Kiên update lại</w:t>
            </w:r>
          </w:p>
        </w:tc>
      </w:tr>
      <w:tr w:rsidR="00203141" w:rsidRPr="006F4C82" w14:paraId="4ECC3AEE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1B7152B4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7. </w:t>
            </w:r>
          </w:p>
          <w:p w14:paraId="0BB990F3" w14:textId="77777777" w:rsidR="00203141" w:rsidRDefault="00C00DE5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Chạy thử toàn bộ chương trình, kiểm tra lỗi</w:t>
            </w:r>
          </w:p>
          <w:p w14:paraId="3CFA95DE" w14:textId="77777777" w:rsidR="00C00DE5" w:rsidRDefault="00C00DE5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Xuất hiện 1 vài lỗi nhỏ về liên kết khóa ngoại</w:t>
            </w:r>
          </w:p>
          <w:p w14:paraId="03076C23" w14:textId="434A18C0" w:rsidR="00C00DE5" w:rsidRDefault="00C00DE5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Cùng chỉnh sửa =&gt; hoàn thành</w:t>
            </w:r>
          </w:p>
        </w:tc>
      </w:tr>
      <w:tr w:rsidR="00203141" w:rsidRPr="006F4C82" w14:paraId="260AD26C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742D0244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</w:p>
          <w:p w14:paraId="5C4389D0" w14:textId="7FFC2D18" w:rsidR="00203141" w:rsidRDefault="00C00DE5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deadline cho các phần cập nhật cho kịp tiến độ nộp báo cáo</w:t>
            </w:r>
          </w:p>
        </w:tc>
      </w:tr>
      <w:tr w:rsidR="00203141" w:rsidRPr="006F4C82" w14:paraId="37E4A832" w14:textId="77777777" w:rsidTr="009414CC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00985871" w14:textId="77777777" w:rsidR="00203141" w:rsidRDefault="009414CC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9. </w:t>
            </w:r>
          </w:p>
          <w:p w14:paraId="1408FD28" w14:textId="2205FB1B" w:rsidR="009414CC" w:rsidRDefault="00C00DE5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Kết thúc buổi họp.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0D03F626" w:rsidR="00537CDF" w:rsidRPr="006F4C82" w:rsidRDefault="00C00D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9/11/2023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731DD45" w:rsidR="00537CDF" w:rsidRPr="006F4C82" w:rsidRDefault="00C00D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58F26FB" w:rsidR="004D42BB" w:rsidRPr="006F4C82" w:rsidRDefault="00C00DE5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Chạy thử lần cuối cho code app demo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735C7" w14:textId="77777777" w:rsidR="00A554E1" w:rsidRDefault="00A554E1">
      <w:r>
        <w:separator/>
      </w:r>
    </w:p>
  </w:endnote>
  <w:endnote w:type="continuationSeparator" w:id="0">
    <w:p w14:paraId="1F742CB6" w14:textId="77777777" w:rsidR="00A554E1" w:rsidRDefault="00A554E1">
      <w:r>
        <w:continuationSeparator/>
      </w:r>
    </w:p>
  </w:endnote>
  <w:endnote w:type="continuationNotice" w:id="1">
    <w:p w14:paraId="34B01E9B" w14:textId="77777777" w:rsidR="00A554E1" w:rsidRDefault="00A554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00596" w14:textId="77777777" w:rsidR="00A554E1" w:rsidRDefault="00A554E1">
      <w:r>
        <w:separator/>
      </w:r>
    </w:p>
  </w:footnote>
  <w:footnote w:type="continuationSeparator" w:id="0">
    <w:p w14:paraId="1DA54D35" w14:textId="77777777" w:rsidR="00A554E1" w:rsidRDefault="00A554E1">
      <w:r>
        <w:continuationSeparator/>
      </w:r>
    </w:p>
  </w:footnote>
  <w:footnote w:type="continuationNotice" w:id="1">
    <w:p w14:paraId="46D502D5" w14:textId="77777777" w:rsidR="00A554E1" w:rsidRDefault="00A554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E860F4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E79D8"/>
    <w:rsid w:val="008013ED"/>
    <w:rsid w:val="00802042"/>
    <w:rsid w:val="00815C5E"/>
    <w:rsid w:val="008309C6"/>
    <w:rsid w:val="00842848"/>
    <w:rsid w:val="00857CFB"/>
    <w:rsid w:val="00893A8E"/>
    <w:rsid w:val="008C0503"/>
    <w:rsid w:val="008D414E"/>
    <w:rsid w:val="008E589B"/>
    <w:rsid w:val="00927B59"/>
    <w:rsid w:val="009414CC"/>
    <w:rsid w:val="009C2AE3"/>
    <w:rsid w:val="009F19E3"/>
    <w:rsid w:val="009F4FEA"/>
    <w:rsid w:val="00A554E1"/>
    <w:rsid w:val="00A91EEF"/>
    <w:rsid w:val="00AA44D2"/>
    <w:rsid w:val="00AF26B6"/>
    <w:rsid w:val="00B11762"/>
    <w:rsid w:val="00B17A7B"/>
    <w:rsid w:val="00B22FF1"/>
    <w:rsid w:val="00B36BC4"/>
    <w:rsid w:val="00B6236C"/>
    <w:rsid w:val="00B64B4B"/>
    <w:rsid w:val="00B67003"/>
    <w:rsid w:val="00B74C23"/>
    <w:rsid w:val="00BD1CC6"/>
    <w:rsid w:val="00BD4DE6"/>
    <w:rsid w:val="00BE39FC"/>
    <w:rsid w:val="00C00DE5"/>
    <w:rsid w:val="00C037DF"/>
    <w:rsid w:val="00C14D1B"/>
    <w:rsid w:val="00C47424"/>
    <w:rsid w:val="00C6291B"/>
    <w:rsid w:val="00C94BEB"/>
    <w:rsid w:val="00CA4CCB"/>
    <w:rsid w:val="00CA6963"/>
    <w:rsid w:val="00D1263A"/>
    <w:rsid w:val="00DA78AC"/>
    <w:rsid w:val="00DB7394"/>
    <w:rsid w:val="00DF07D0"/>
    <w:rsid w:val="00E441EC"/>
    <w:rsid w:val="00E77A1F"/>
    <w:rsid w:val="00E860F4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83</TotalTime>
  <Pages>3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42</cp:revision>
  <cp:lastPrinted>2007-02-07T02:13:00Z</cp:lastPrinted>
  <dcterms:created xsi:type="dcterms:W3CDTF">2023-09-07T01:02:00Z</dcterms:created>
  <dcterms:modified xsi:type="dcterms:W3CDTF">2023-11-07T14:37:00Z</dcterms:modified>
</cp:coreProperties>
</file>