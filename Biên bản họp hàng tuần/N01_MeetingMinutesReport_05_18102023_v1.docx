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95FF00E" w:rsidR="004266D5" w:rsidRPr="003374E5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59DF0B8A" w:rsidR="001F12B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Quản lý siêu thị Bim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Bim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Mart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532A4C24" w:rsidR="004266D5" w:rsidRPr="006F4C82" w:rsidRDefault="006C1354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  <w:r w:rsidR="00CA49C1">
              <w:rPr>
                <w:rFonts w:ascii="Times New Roman" w:hAnsi="Times New Roman"/>
                <w:i w:val="0"/>
                <w:sz w:val="24"/>
                <w:szCs w:val="24"/>
              </w:rPr>
              <w:t>8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7A5F3B">
              <w:rPr>
                <w:rFonts w:ascii="Times New Roman" w:hAnsi="Times New Roman"/>
                <w:i w:val="0"/>
                <w:sz w:val="24"/>
                <w:szCs w:val="24"/>
              </w:rPr>
              <w:t>10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DDCE2E6" w:rsidR="004266D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11DDF4D9" w:rsidR="004266D5" w:rsidRPr="006F4C82" w:rsidRDefault="00C413A7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C413A7">
              <w:rPr>
                <w:rFonts w:ascii="Times New Roman" w:hAnsi="Times New Roman"/>
                <w:i/>
                <w:iCs/>
                <w:sz w:val="24"/>
                <w:szCs w:val="24"/>
              </w:rPr>
              <w:t>Kiểm tra đánh giá các phần đã được giao, kiểm tra tiến độ dự án, phân chia nhiệm vụ tiếp theo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20F771AF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18DCD8FA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Vũ Minh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0A6A618D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E2D01F7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5E356F98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21012039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D9AD48E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Duy Bim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57586C7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21012039@st.phenikaa-uni.edu.vn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17D92BF2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4B08A8D5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21012067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5C3DC3E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Khuất Phú Kiên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066E6060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21012067@st.phenikaa-uni.edu.vn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890F63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39C0B5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Phạm Ngọc Hưng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592E397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7B6701DB" w:rsidR="00CA6963" w:rsidRPr="003F4E3A" w:rsidRDefault="00CA6963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6F4C82">
              <w:rPr>
                <w:rFonts w:ascii="Times New Roman" w:hAnsi="Times New Roman"/>
                <w:color w:val="800080"/>
                <w:szCs w:val="24"/>
              </w:rPr>
              <w:lastRenderedPageBreak/>
              <w:br w:type="page"/>
            </w:r>
            <w:r w:rsidR="00802042" w:rsidRPr="003F4E3A">
              <w:rPr>
                <w:rFonts w:ascii="Times New Roman" w:hAnsi="Times New Roman"/>
                <w:szCs w:val="26"/>
              </w:rPr>
              <w:t>3</w:t>
            </w:r>
            <w:r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434E27ED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</w:p>
          <w:p w14:paraId="3E700B65" w14:textId="77777777" w:rsidR="00CA49C1" w:rsidRDefault="00CA49C1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Kiểm tra và đọc lại phần 3.1, 3.2, 3.3</w:t>
            </w:r>
          </w:p>
          <w:p w14:paraId="3D68C6D6" w14:textId="77777777" w:rsidR="00CA49C1" w:rsidRDefault="00CA49C1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Bim có ý kiến đóng góp mục 3.3</w:t>
            </w:r>
          </w:p>
          <w:p w14:paraId="27A1B261" w14:textId="77777777" w:rsidR="00CA49C1" w:rsidRDefault="00CA49C1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Cả nhóm thông qua</w:t>
            </w:r>
          </w:p>
          <w:p w14:paraId="0B3B6886" w14:textId="2F0B1538" w:rsidR="00277B20" w:rsidRPr="006F4C82" w:rsidRDefault="00CA49C1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Cả nhóm thống nhất thông qua các phần này 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537801C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</w:p>
          <w:p w14:paraId="20606410" w14:textId="77777777" w:rsidR="00277B20" w:rsidRDefault="00CA49C1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Chức năng đăng nhập và phân quyền</w:t>
            </w:r>
          </w:p>
          <w:p w14:paraId="6B839B92" w14:textId="77777777" w:rsidR="00CA49C1" w:rsidRDefault="00CA49C1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Phong đóng góp ý kiến cho giao diện đăng nhập</w:t>
            </w:r>
          </w:p>
          <w:p w14:paraId="50E8F732" w14:textId="77777777" w:rsidR="00CA49C1" w:rsidRDefault="00CA49C1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Cả nhóm thông qua</w:t>
            </w:r>
          </w:p>
          <w:p w14:paraId="72AD3A56" w14:textId="77777777" w:rsidR="00CA49C1" w:rsidRDefault="00CA49C1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Kiên đóng góp cho việc mã hóa mật khẩu lưu vào database tăng bảo mật</w:t>
            </w:r>
          </w:p>
          <w:p w14:paraId="22BEA342" w14:textId="5B45336B" w:rsidR="00CA49C1" w:rsidRPr="006F4C82" w:rsidRDefault="00CA49C1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Cả nhóm thông qua, sẽ cập nhật lại nếu đủ thời gian nghiên cứu và thực hiện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7777777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</w:p>
          <w:p w14:paraId="318CC38F" w14:textId="77777777" w:rsidR="00277B20" w:rsidRDefault="00CA49C1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Chức năng quản lý sản phẩm</w:t>
            </w:r>
          </w:p>
          <w:p w14:paraId="2B796295" w14:textId="77777777" w:rsidR="00CA49C1" w:rsidRDefault="00CA49C1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Bim đóng góp ý kiến giao diện hơi thô cứng, nên được cập nhật lại</w:t>
            </w:r>
          </w:p>
          <w:p w14:paraId="6AE2FEF7" w14:textId="77777777" w:rsidR="00CA49C1" w:rsidRDefault="00CA49C1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Cả nhóm thông qua</w:t>
            </w:r>
          </w:p>
          <w:p w14:paraId="12232A07" w14:textId="77777777" w:rsidR="00CA49C1" w:rsidRDefault="00CA49C1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Phong đóng góp ý kiến thêm</w:t>
            </w:r>
            <w:r w:rsidR="00816860">
              <w:rPr>
                <w:rFonts w:ascii="Times New Roman" w:hAnsi="Times New Roman"/>
                <w:sz w:val="24"/>
                <w:szCs w:val="24"/>
              </w:rPr>
              <w:t xml:space="preserve"> chức năng lọc tìm kiếm theo nhiều trường thông tin</w:t>
            </w:r>
          </w:p>
          <w:p w14:paraId="592924D3" w14:textId="66DA7098" w:rsidR="00816860" w:rsidRPr="006F4C82" w:rsidRDefault="0081686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Cả nhóm thông qua, sẽ cập nhật thêm</w:t>
            </w:r>
          </w:p>
        </w:tc>
      </w:tr>
      <w:tr w:rsidR="006C1354" w:rsidRPr="006F4C82" w14:paraId="4F0DA5A9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20043F28" w14:textId="77777777" w:rsidR="006C1354" w:rsidRDefault="006C1354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</w:p>
          <w:p w14:paraId="5CD83BE8" w14:textId="3437095D" w:rsidR="00816860" w:rsidRDefault="00816860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Chức năng quản lý kho</w:t>
            </w:r>
          </w:p>
          <w:p w14:paraId="44F2C8E9" w14:textId="053A363F" w:rsidR="00816860" w:rsidRDefault="00816860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Phong đóng góp ý kiến phần chức năng hơi sơ sài, nên thêm một vài chức năng như lọc dữ liệu, sửa xóa.</w:t>
            </w:r>
          </w:p>
          <w:p w14:paraId="50184B4D" w14:textId="5C9C4C5D" w:rsidR="006C1354" w:rsidRPr="006F4C82" w:rsidRDefault="00816860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Cả nhóm thông qua, sẽ cập nhật thêm</w:t>
            </w:r>
          </w:p>
        </w:tc>
      </w:tr>
      <w:tr w:rsidR="00203141" w:rsidRPr="006F4C82" w14:paraId="4071B7FC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66C1AB86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</w:t>
            </w:r>
          </w:p>
          <w:p w14:paraId="0DFD1094" w14:textId="4DF2D86A" w:rsidR="00203141" w:rsidRDefault="00816860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Tiếp tục code phần của mỗi người được giao, cập nhật liên tục</w:t>
            </w:r>
          </w:p>
        </w:tc>
      </w:tr>
      <w:tr w:rsidR="00203141" w:rsidRPr="006F4C82" w14:paraId="6CEE03B4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1399D2A3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</w:t>
            </w:r>
          </w:p>
          <w:p w14:paraId="4774F529" w14:textId="7137D25A" w:rsidR="00203141" w:rsidRDefault="00816860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Kết thúc cuộc họp</w:t>
            </w:r>
          </w:p>
        </w:tc>
      </w:tr>
    </w:tbl>
    <w:p w14:paraId="351CBA7D" w14:textId="77777777" w:rsidR="004D42BB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1871DCC3" w14:textId="77777777" w:rsidR="00760B64" w:rsidRDefault="00760B64" w:rsidP="00760B64"/>
    <w:p w14:paraId="16197EC3" w14:textId="77777777" w:rsidR="00760B64" w:rsidRPr="00760B64" w:rsidRDefault="00760B64" w:rsidP="00760B64"/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6BFAE92E" w:rsidR="00537CDF" w:rsidRPr="006F4C82" w:rsidRDefault="006C1354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</w:t>
            </w:r>
            <w:r w:rsidR="003374E5">
              <w:rPr>
                <w:rFonts w:ascii="Times New Roman" w:hAnsi="Times New Roman"/>
                <w:sz w:val="24"/>
                <w:szCs w:val="24"/>
              </w:rPr>
              <w:t>/</w:t>
            </w:r>
            <w:r w:rsidR="00DA78AC">
              <w:rPr>
                <w:rFonts w:ascii="Times New Roman" w:hAnsi="Times New Roman"/>
                <w:sz w:val="24"/>
                <w:szCs w:val="24"/>
              </w:rPr>
              <w:t>10</w:t>
            </w:r>
            <w:r w:rsidR="003374E5">
              <w:rPr>
                <w:rFonts w:ascii="Times New Roman" w:hAnsi="Times New Roman"/>
                <w:sz w:val="24"/>
                <w:szCs w:val="24"/>
              </w:rPr>
              <w:t>/2023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4B9086E8" w:rsidR="00537CDF" w:rsidRPr="006F4C82" w:rsidRDefault="003374E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26AAAF2D" w:rsidR="004D42BB" w:rsidRPr="006F4C82" w:rsidRDefault="009414CC" w:rsidP="006C1354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Trao </w:t>
            </w:r>
            <w:proofErr w:type="spellStart"/>
            <w:r>
              <w:rPr>
                <w:rFonts w:ascii="Times New Roman" w:hAnsi="Times New Roman"/>
                <w:b w:val="0"/>
                <w:sz w:val="24"/>
                <w:szCs w:val="24"/>
              </w:rPr>
              <w:t>đổi</w:t>
            </w:r>
            <w:proofErr w:type="spellEnd"/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 nâng </w:t>
            </w:r>
            <w:proofErr w:type="spellStart"/>
            <w:r>
              <w:rPr>
                <w:rFonts w:ascii="Times New Roman" w:hAnsi="Times New Roman"/>
                <w:b w:val="0"/>
                <w:sz w:val="24"/>
                <w:szCs w:val="24"/>
              </w:rPr>
              <w:t>cấp</w:t>
            </w:r>
            <w:proofErr w:type="spellEnd"/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 code, giao </w:t>
            </w:r>
            <w:proofErr w:type="spellStart"/>
            <w:r>
              <w:rPr>
                <w:rFonts w:ascii="Times New Roman" w:hAnsi="Times New Roman"/>
                <w:b w:val="0"/>
                <w:sz w:val="24"/>
                <w:szCs w:val="24"/>
              </w:rPr>
              <w:t>diện</w:t>
            </w:r>
            <w:proofErr w:type="spellEnd"/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 app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06AE0" w14:textId="77777777" w:rsidR="00B568C5" w:rsidRDefault="00B568C5">
      <w:r>
        <w:separator/>
      </w:r>
    </w:p>
  </w:endnote>
  <w:endnote w:type="continuationSeparator" w:id="0">
    <w:p w14:paraId="397B2679" w14:textId="77777777" w:rsidR="00B568C5" w:rsidRDefault="00B568C5">
      <w:r>
        <w:continuationSeparator/>
      </w:r>
    </w:p>
  </w:endnote>
  <w:endnote w:type="continuationNotice" w:id="1">
    <w:p w14:paraId="719C14C0" w14:textId="77777777" w:rsidR="00B568C5" w:rsidRDefault="00B568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46A5F" w14:textId="77777777" w:rsidR="00B568C5" w:rsidRDefault="00B568C5">
      <w:r>
        <w:separator/>
      </w:r>
    </w:p>
  </w:footnote>
  <w:footnote w:type="continuationSeparator" w:id="0">
    <w:p w14:paraId="1C3E3BA7" w14:textId="77777777" w:rsidR="00B568C5" w:rsidRDefault="00B568C5">
      <w:r>
        <w:continuationSeparator/>
      </w:r>
    </w:p>
  </w:footnote>
  <w:footnote w:type="continuationNotice" w:id="1">
    <w:p w14:paraId="363871D2" w14:textId="77777777" w:rsidR="00B568C5" w:rsidRDefault="00B568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C413A7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0C3517E8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57977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D7DC5"/>
    <w:rsid w:val="001F12B5"/>
    <w:rsid w:val="00203141"/>
    <w:rsid w:val="002721AE"/>
    <w:rsid w:val="00277B20"/>
    <w:rsid w:val="0028710D"/>
    <w:rsid w:val="002A6FDA"/>
    <w:rsid w:val="002C7FF3"/>
    <w:rsid w:val="00317534"/>
    <w:rsid w:val="00325785"/>
    <w:rsid w:val="003374E5"/>
    <w:rsid w:val="00361221"/>
    <w:rsid w:val="00384904"/>
    <w:rsid w:val="003B2F07"/>
    <w:rsid w:val="003F4E3A"/>
    <w:rsid w:val="003F7B00"/>
    <w:rsid w:val="00403198"/>
    <w:rsid w:val="004266D5"/>
    <w:rsid w:val="00434BC7"/>
    <w:rsid w:val="004354E0"/>
    <w:rsid w:val="0043788C"/>
    <w:rsid w:val="00454B0B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60843"/>
    <w:rsid w:val="006C1354"/>
    <w:rsid w:val="006F4C82"/>
    <w:rsid w:val="00760B64"/>
    <w:rsid w:val="007A5F3B"/>
    <w:rsid w:val="007C1DBF"/>
    <w:rsid w:val="007E79D8"/>
    <w:rsid w:val="008013ED"/>
    <w:rsid w:val="00802042"/>
    <w:rsid w:val="00815C5E"/>
    <w:rsid w:val="00816860"/>
    <w:rsid w:val="008309C6"/>
    <w:rsid w:val="00842848"/>
    <w:rsid w:val="00857CFB"/>
    <w:rsid w:val="00893A8E"/>
    <w:rsid w:val="008C0503"/>
    <w:rsid w:val="008D414E"/>
    <w:rsid w:val="008E589B"/>
    <w:rsid w:val="00927B59"/>
    <w:rsid w:val="009414CC"/>
    <w:rsid w:val="009C2AE3"/>
    <w:rsid w:val="009F19E3"/>
    <w:rsid w:val="009F4FEA"/>
    <w:rsid w:val="00A91EEF"/>
    <w:rsid w:val="00AA44D2"/>
    <w:rsid w:val="00AF26B6"/>
    <w:rsid w:val="00B11762"/>
    <w:rsid w:val="00B17A7B"/>
    <w:rsid w:val="00B22FF1"/>
    <w:rsid w:val="00B36BC4"/>
    <w:rsid w:val="00B568C5"/>
    <w:rsid w:val="00B6236C"/>
    <w:rsid w:val="00B64B4B"/>
    <w:rsid w:val="00B67003"/>
    <w:rsid w:val="00B74C23"/>
    <w:rsid w:val="00BD1CC6"/>
    <w:rsid w:val="00BD4DE6"/>
    <w:rsid w:val="00BE39FC"/>
    <w:rsid w:val="00C037DF"/>
    <w:rsid w:val="00C14D1B"/>
    <w:rsid w:val="00C413A7"/>
    <w:rsid w:val="00C47424"/>
    <w:rsid w:val="00C6291B"/>
    <w:rsid w:val="00C94BEB"/>
    <w:rsid w:val="00CA49C1"/>
    <w:rsid w:val="00CA4CCB"/>
    <w:rsid w:val="00CA6963"/>
    <w:rsid w:val="00D1263A"/>
    <w:rsid w:val="00DA78AC"/>
    <w:rsid w:val="00DB7394"/>
    <w:rsid w:val="00DF07D0"/>
    <w:rsid w:val="00E441EC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105</TotalTime>
  <Pages>3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Phong Vũ</cp:lastModifiedBy>
  <cp:revision>42</cp:revision>
  <cp:lastPrinted>2007-02-07T02:13:00Z</cp:lastPrinted>
  <dcterms:created xsi:type="dcterms:W3CDTF">2023-09-07T01:02:00Z</dcterms:created>
  <dcterms:modified xsi:type="dcterms:W3CDTF">2023-10-28T16:20:00Z</dcterms:modified>
</cp:coreProperties>
</file>