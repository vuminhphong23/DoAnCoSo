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275DD066" w:rsidR="004266D5" w:rsidRPr="006F4C82" w:rsidRDefault="007A5F3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 w:rsidR="00DC2498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4BB689ED" w:rsidR="004266D5" w:rsidRPr="006F4C82" w:rsidRDefault="00F11DC2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Kiểm tra đánh giá các phần đã được giao, kiểm tra tiến độ dự án, phân chia nhiệm vụ tiếp theo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3838F13D" w14:textId="77777777" w:rsidR="00277B20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Lý do chậm trễ việc hoàn thành báo cáo so với dự kiến ở tuần trước</w:t>
            </w:r>
            <w:r>
              <w:rPr>
                <w:rFonts w:ascii="Times New Roman" w:hAnsi="Times New Roman"/>
                <w:sz w:val="24"/>
                <w:szCs w:val="24"/>
              </w:rPr>
              <w:br/>
              <w:t>- Do deadline của các môn khác ảnh hưởng</w:t>
            </w:r>
          </w:p>
          <w:p w14:paraId="0B3B6886" w14:textId="1E75B676" w:rsidR="00DC2498" w:rsidRPr="006F4C82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Do các phần cần chuẩn bị cũng khó dài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0DDC3F78" w14:textId="77777777" w:rsidR="00277B20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Đọc lại và kiểm tra phần chuẩn bị 2 đến 2.3</w:t>
            </w:r>
          </w:p>
          <w:p w14:paraId="6D5A1ECA" w14:textId="77777777" w:rsidR="00DC2498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 góp ý thêm Quản lý Khách hàng</w:t>
            </w:r>
          </w:p>
          <w:p w14:paraId="343D00DB" w14:textId="77777777" w:rsidR="00DC2498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Nhóm không thông qua vì quy mô chỉ là siêu thị mini, mô hình cửa hàng nhỏ nên không cần thiết</w:t>
            </w:r>
          </w:p>
          <w:p w14:paraId="3C79C319" w14:textId="77777777" w:rsidR="00DC2498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góp ý thêm Quản lý điểm thưởng cho khách tạo thẻ tích điểm</w:t>
            </w:r>
          </w:p>
          <w:p w14:paraId="4F0C151F" w14:textId="77777777" w:rsidR="00DC2498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Nhóm xem xét, nếu về sau còn đủ thời gian sẽ cập nhật tình năng này</w:t>
            </w:r>
          </w:p>
          <w:p w14:paraId="22BEA342" w14:textId="08E4AFBD" w:rsidR="00DC2498" w:rsidRPr="006F4C82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Các phần còn lại cả nhóm đọc lại và thấy đã đạt yêu cầu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592924D3" w14:textId="444439AF" w:rsidR="00277B20" w:rsidRPr="006F4C82" w:rsidRDefault="00DC2498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Dù chậm deadline </w:t>
            </w:r>
            <w:r w:rsidR="00A45DC2">
              <w:rPr>
                <w:rFonts w:ascii="Times New Roman" w:hAnsi="Times New Roman"/>
                <w:sz w:val="24"/>
                <w:szCs w:val="24"/>
              </w:rPr>
              <w:t>nhưng nhóm cũng làm bổ sung thêm được nừa phần 2.4</w:t>
            </w:r>
          </w:p>
        </w:tc>
      </w:tr>
      <w:tr w:rsidR="00A45DC2" w:rsidRPr="006F4C82" w14:paraId="706D4727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17EC5763" w14:textId="77777777" w:rsidR="00A45DC2" w:rsidRDefault="00A45DC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4. </w:t>
            </w:r>
          </w:p>
          <w:p w14:paraId="725765E0" w14:textId="77777777" w:rsidR="00A45DC2" w:rsidRDefault="00A45DC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Đọc lại và kiểm tra phần 2.4</w:t>
            </w:r>
          </w:p>
          <w:p w14:paraId="459122A0" w14:textId="77777777" w:rsidR="00A45DC2" w:rsidRDefault="00A45DC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Kiến góp ý chỉnh sửa mục quản lý sản phẩm</w:t>
            </w:r>
          </w:p>
          <w:p w14:paraId="3A2E5328" w14:textId="77777777" w:rsidR="00A45DC2" w:rsidRDefault="00A45DC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</w:t>
            </w:r>
          </w:p>
          <w:p w14:paraId="2294DEFC" w14:textId="77777777" w:rsidR="00A45DC2" w:rsidRDefault="00A45DC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góp ý chỉnh sửa mục quản lý bán hàng, quản lý kho hàng</w:t>
            </w:r>
          </w:p>
          <w:p w14:paraId="0133FAE6" w14:textId="77777777" w:rsidR="00A45DC2" w:rsidRDefault="00A45DC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</w:t>
            </w:r>
          </w:p>
          <w:p w14:paraId="4583E822" w14:textId="0029B7B9" w:rsidR="00A45DC2" w:rsidRPr="006F4C82" w:rsidRDefault="00241B5C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Nhóm đánh giá phần này làm vẫn khá sơ sài, tiếp tục cập nhật lại trong những ngày tiếp theo</w:t>
            </w:r>
          </w:p>
        </w:tc>
      </w:tr>
      <w:tr w:rsidR="00241B5C" w:rsidRPr="006F4C82" w14:paraId="41978497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F41085" w14:textId="77777777" w:rsidR="00241B5C" w:rsidRDefault="00241B5C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 Phân chia nhiệm vụ làm các phần tiếp theo</w:t>
            </w:r>
          </w:p>
          <w:p w14:paraId="321EF0B0" w14:textId="77777777" w:rsidR="00CA1F6A" w:rsidRDefault="00CA1F6A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+ Kiên: Chỉnh sựa lại các phần 2.4 đã làm trước đó</w:t>
            </w:r>
          </w:p>
          <w:p w14:paraId="442EB84D" w14:textId="77777777" w:rsidR="00241B5C" w:rsidRDefault="00CA1F6A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Bim: Hoàn thiện hết 2.4.4</w:t>
            </w:r>
          </w:p>
          <w:p w14:paraId="67E463A3" w14:textId="77777777" w:rsidR="0034537F" w:rsidRDefault="0034537F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Cùng nhau code demo các chức năng</w:t>
            </w:r>
          </w:p>
          <w:p w14:paraId="7060833C" w14:textId="37578D41" w:rsidR="0034537F" w:rsidRDefault="0034537F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Thống nhất giao diện, chức năng cho app vào cuộc họp tới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058477C5" w:rsidR="00537CDF" w:rsidRPr="006F4C82" w:rsidRDefault="00DC2498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</w:t>
            </w:r>
            <w:r w:rsidR="00DA78AC">
              <w:rPr>
                <w:rFonts w:ascii="Times New Roman" w:hAnsi="Times New Roman"/>
                <w:sz w:val="24"/>
                <w:szCs w:val="24"/>
              </w:rPr>
              <w:t>10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36A2B646" w:rsidR="004D42BB" w:rsidRPr="006F4C82" w:rsidRDefault="00DA78AC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T</w:t>
            </w:r>
            <w:r w:rsidR="0034537F">
              <w:rPr>
                <w:rFonts w:ascii="Times New Roman" w:hAnsi="Times New Roman"/>
                <w:b w:val="0"/>
                <w:sz w:val="24"/>
                <w:szCs w:val="24"/>
              </w:rPr>
              <w:t>hống nhất giao diện, các chức năng, phân chia code từng phần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9C2EC" w14:textId="77777777" w:rsidR="00511C72" w:rsidRDefault="00511C72">
      <w:r>
        <w:separator/>
      </w:r>
    </w:p>
  </w:endnote>
  <w:endnote w:type="continuationSeparator" w:id="0">
    <w:p w14:paraId="3D9BADB9" w14:textId="77777777" w:rsidR="00511C72" w:rsidRDefault="00511C72">
      <w:r>
        <w:continuationSeparator/>
      </w:r>
    </w:p>
  </w:endnote>
  <w:endnote w:type="continuationNotice" w:id="1">
    <w:p w14:paraId="5CB1FB23" w14:textId="77777777" w:rsidR="00511C72" w:rsidRDefault="00511C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1277D" w14:textId="77777777" w:rsidR="00511C72" w:rsidRDefault="00511C72">
      <w:r>
        <w:separator/>
      </w:r>
    </w:p>
  </w:footnote>
  <w:footnote w:type="continuationSeparator" w:id="0">
    <w:p w14:paraId="071163E6" w14:textId="77777777" w:rsidR="00511C72" w:rsidRDefault="00511C72">
      <w:r>
        <w:continuationSeparator/>
      </w:r>
    </w:p>
  </w:footnote>
  <w:footnote w:type="continuationNotice" w:id="1">
    <w:p w14:paraId="3B282064" w14:textId="77777777" w:rsidR="00511C72" w:rsidRDefault="00511C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F11DC2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41B5C"/>
    <w:rsid w:val="002721AE"/>
    <w:rsid w:val="00277B20"/>
    <w:rsid w:val="0028710D"/>
    <w:rsid w:val="002A6FDA"/>
    <w:rsid w:val="002C7FF3"/>
    <w:rsid w:val="00317534"/>
    <w:rsid w:val="00325785"/>
    <w:rsid w:val="003374E5"/>
    <w:rsid w:val="0034537F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D42BB"/>
    <w:rsid w:val="004E067B"/>
    <w:rsid w:val="00511C72"/>
    <w:rsid w:val="0052549A"/>
    <w:rsid w:val="00527B5C"/>
    <w:rsid w:val="0053679B"/>
    <w:rsid w:val="00537CDF"/>
    <w:rsid w:val="005A2190"/>
    <w:rsid w:val="005A6D89"/>
    <w:rsid w:val="0063035A"/>
    <w:rsid w:val="00660843"/>
    <w:rsid w:val="006C58B4"/>
    <w:rsid w:val="006F4C82"/>
    <w:rsid w:val="00760B64"/>
    <w:rsid w:val="007A5F3B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FEA"/>
    <w:rsid w:val="00A45DC2"/>
    <w:rsid w:val="00A91EEF"/>
    <w:rsid w:val="00AA44D2"/>
    <w:rsid w:val="00AF26B6"/>
    <w:rsid w:val="00B11762"/>
    <w:rsid w:val="00B17A7B"/>
    <w:rsid w:val="00B22FF1"/>
    <w:rsid w:val="00B36BC4"/>
    <w:rsid w:val="00B6236C"/>
    <w:rsid w:val="00B67003"/>
    <w:rsid w:val="00B74C23"/>
    <w:rsid w:val="00BD1CC6"/>
    <w:rsid w:val="00BD4DE6"/>
    <w:rsid w:val="00BE39FC"/>
    <w:rsid w:val="00C037DF"/>
    <w:rsid w:val="00C14D1B"/>
    <w:rsid w:val="00C47424"/>
    <w:rsid w:val="00C6291B"/>
    <w:rsid w:val="00C94BEB"/>
    <w:rsid w:val="00CA1F6A"/>
    <w:rsid w:val="00CA4CCB"/>
    <w:rsid w:val="00CA6963"/>
    <w:rsid w:val="00D1263A"/>
    <w:rsid w:val="00DA78AC"/>
    <w:rsid w:val="00DB7394"/>
    <w:rsid w:val="00DC2498"/>
    <w:rsid w:val="00DF07D0"/>
    <w:rsid w:val="00E441EC"/>
    <w:rsid w:val="00E77A1F"/>
    <w:rsid w:val="00ED0E81"/>
    <w:rsid w:val="00F01094"/>
    <w:rsid w:val="00F11DC2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98</TotalTime>
  <Pages>3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38</cp:revision>
  <cp:lastPrinted>2007-02-07T02:13:00Z</cp:lastPrinted>
  <dcterms:created xsi:type="dcterms:W3CDTF">2023-09-07T01:02:00Z</dcterms:created>
  <dcterms:modified xsi:type="dcterms:W3CDTF">2023-10-28T15:42:00Z</dcterms:modified>
</cp:coreProperties>
</file>