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295FF00E" w:rsidR="004266D5" w:rsidRPr="003374E5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59DF0B8A" w:rsidR="001F12B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Quản lý siêu thị Bim Bim Mart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D85B17E" w:rsidR="004266D5" w:rsidRPr="006F4C82" w:rsidRDefault="00AC447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25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7A5F3B">
              <w:rPr>
                <w:rFonts w:ascii="Times New Roman" w:hAnsi="Times New Roman"/>
                <w:i w:val="0"/>
                <w:sz w:val="24"/>
                <w:szCs w:val="24"/>
              </w:rPr>
              <w:t>10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3374E5">
              <w:rPr>
                <w:rFonts w:ascii="Times New Roman" w:hAnsi="Times New Roman"/>
                <w:i w:val="0"/>
                <w:sz w:val="24"/>
                <w:szCs w:val="24"/>
              </w:rPr>
              <w:t>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5DDCE2E6" w:rsidR="004266D5" w:rsidRPr="006F4C82" w:rsidRDefault="003374E5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25F24FA8" w:rsidR="004266D5" w:rsidRPr="006F4C82" w:rsidRDefault="00DD18CF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Chỉnh sửa lại các phần cũ, bàn luận chỉnh sửa, cập nhật lại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20F771AF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18DCD8FA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Minh Phong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0A6A618D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21011620@st.phenikaa-uni.edu.vn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2E2D01F7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5E356F98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21012039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D9AD48E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Duy Bim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57586C7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21012039@st.phenikaa-uni.edu.vn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17D92BF2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4B08A8D5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21012067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5C3DC3E4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Khuất Phú Kiên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066E6060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3374E5">
              <w:rPr>
                <w:rFonts w:ascii="Times New Roman" w:hAnsi="Times New Roman"/>
                <w:sz w:val="24"/>
                <w:szCs w:val="24"/>
              </w:rPr>
              <w:t>21012067@st.phenikaa-uni.edu.vn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890F63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39C0B51" w:rsidR="00802042" w:rsidRPr="006F4C82" w:rsidRDefault="003374E5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Phạm Ngọc Hưng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592E397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7B6701DB" w:rsidR="00CA6963" w:rsidRPr="003F4E3A" w:rsidRDefault="00CA6963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6F4C82">
              <w:rPr>
                <w:rFonts w:ascii="Times New Roman" w:hAnsi="Times New Roman"/>
                <w:color w:val="800080"/>
                <w:szCs w:val="24"/>
              </w:rPr>
              <w:lastRenderedPageBreak/>
              <w:br w:type="page"/>
            </w:r>
            <w:r w:rsidR="00802042" w:rsidRPr="003F4E3A">
              <w:rPr>
                <w:rFonts w:ascii="Times New Roman" w:hAnsi="Times New Roman"/>
                <w:szCs w:val="26"/>
              </w:rPr>
              <w:t>3</w:t>
            </w:r>
            <w:r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434E27ED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</w:p>
          <w:p w14:paraId="29A0516D" w14:textId="77777777" w:rsidR="00AC4473" w:rsidRDefault="00AC4473" w:rsidP="00AC4473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>Chức năng đăng nhập và phân quyền</w:t>
            </w:r>
          </w:p>
          <w:p w14:paraId="637537A3" w14:textId="3CD3B75F" w:rsidR="00AC4473" w:rsidRDefault="00AC4473" w:rsidP="00AC4473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- Cả nhóm góp ý phần code mã hóa mật khẩu. </w:t>
            </w:r>
          </w:p>
          <w:p w14:paraId="2C3BF72D" w14:textId="011279B5" w:rsidR="00AC4473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Code xong và bắt đầu chạy thử.</w:t>
            </w:r>
          </w:p>
          <w:p w14:paraId="0B3B6886" w14:textId="2775870E" w:rsidR="00277B20" w:rsidRPr="006F4C82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Không gặp lỗi -&gt;  Hoàn thành việc mã hóa mật khẩu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37801C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</w:p>
          <w:p w14:paraId="167E126C" w14:textId="77777777" w:rsidR="00AC4473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Chức năng quản lý sản phẩm</w:t>
            </w:r>
          </w:p>
          <w:p w14:paraId="7D95825C" w14:textId="639EBB65" w:rsidR="00AC4473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Xem lại giao diện sau khi đã chỉnh sửa</w:t>
            </w:r>
          </w:p>
          <w:p w14:paraId="6BB70E69" w14:textId="7C7D0BD2" w:rsidR="00AC4473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Giao diện đã sáng và đẹp hơn -&gt; Cả nhóm thông qua</w:t>
            </w:r>
          </w:p>
          <w:p w14:paraId="68B0D03F" w14:textId="10C4D8BA" w:rsidR="00AC4473" w:rsidRDefault="00AC4473" w:rsidP="00AC4473">
            <w:pPr>
              <w:pStyle w:val="NormalWeb"/>
              <w:spacing w:before="60" w:beforeAutospacing="0" w:after="6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  <w:r w:rsidR="00FB02E8">
              <w:rPr>
                <w:color w:val="000000"/>
              </w:rPr>
              <w:t>Đã code xong</w:t>
            </w:r>
            <w:r>
              <w:rPr>
                <w:color w:val="000000"/>
              </w:rPr>
              <w:t xml:space="preserve"> chức năng tìm kiếm theo nhiều trường thông tin</w:t>
            </w:r>
          </w:p>
          <w:p w14:paraId="27443EC5" w14:textId="05DE37DD" w:rsidR="00FB02E8" w:rsidRDefault="00FB02E8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Chạy thử -&gt; Đã có thể tìm kiếm theo các trường thông tin khác nhau: Mã, Tên, ...</w:t>
            </w:r>
          </w:p>
          <w:p w14:paraId="22BEA342" w14:textId="46BE6CBE" w:rsidR="00277B20" w:rsidRPr="006F4C82" w:rsidRDefault="00AC4473" w:rsidP="00AC4473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</w:t>
            </w:r>
            <w:r w:rsidR="00FB02E8">
              <w:rPr>
                <w:color w:val="000000"/>
              </w:rPr>
              <w:t>&gt; Hoàn thành chức năng tìm kiếm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7359E06D" w14:textId="77777777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</w:p>
          <w:p w14:paraId="375779B7" w14:textId="77777777" w:rsidR="00FB02E8" w:rsidRDefault="00FB02E8" w:rsidP="00FB02E8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Chức năng quản lý kho</w:t>
            </w:r>
          </w:p>
          <w:p w14:paraId="31E53CF8" w14:textId="19BD47FF" w:rsidR="00FB02E8" w:rsidRDefault="00FB02E8" w:rsidP="00FB02E8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Cập nhật code chức năng như lọc, sửa, xóa dữ liệu.</w:t>
            </w:r>
          </w:p>
          <w:p w14:paraId="592924D3" w14:textId="6431CC51" w:rsidR="00277B20" w:rsidRPr="006F4C82" w:rsidRDefault="00FB02E8" w:rsidP="00FB02E8">
            <w:pPr>
              <w:pStyle w:val="NormalWeb"/>
              <w:spacing w:before="60" w:beforeAutospacing="0" w:after="60" w:afterAutospacing="0"/>
            </w:pPr>
            <w:r>
              <w:rPr>
                <w:color w:val="000000"/>
              </w:rPr>
              <w:t>- Không gặp lỗi -&gt;Hoàn thành</w:t>
            </w:r>
          </w:p>
        </w:tc>
      </w:tr>
      <w:tr w:rsidR="006C1354" w:rsidRPr="006F4C82" w14:paraId="4F0DA5A9" w14:textId="77777777" w:rsidTr="00203141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20043F28" w14:textId="77777777" w:rsidR="006C1354" w:rsidRDefault="006C1354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</w:t>
            </w:r>
          </w:p>
          <w:p w14:paraId="10E2031E" w14:textId="3AFA0415" w:rsidR="00FB02E8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- </w:t>
            </w:r>
            <w:r w:rsidR="00203141">
              <w:rPr>
                <w:rFonts w:ascii="Times New Roman" w:hAnsi="Times New Roman"/>
                <w:sz w:val="24"/>
                <w:szCs w:val="24"/>
              </w:rPr>
              <w:t xml:space="preserve">Kiên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góp ý thêm chức năng thống kê: số hóa đơn theo giờ, doanh thu theo giờ, </w:t>
            </w:r>
          </w:p>
          <w:p w14:paraId="0C40AE2D" w14:textId="2B6EDDC8" w:rsidR="00FB02E8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Phong góp ý thêm chức năng thống kê: Top 5 sản phẩm bán chạy</w:t>
            </w:r>
          </w:p>
          <w:p w14:paraId="566E7961" w14:textId="2803ABDC" w:rsidR="00FB02E8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Bim góp ý thêm chức năng thống kê: doanh thu tháng/năm</w:t>
            </w:r>
          </w:p>
          <w:p w14:paraId="50184B4D" w14:textId="72060F99" w:rsidR="00FB02E8" w:rsidRPr="006F4C82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Cả nhóm thông qua và nhất chí sẽ làm khi còn thời gian.</w:t>
            </w:r>
          </w:p>
        </w:tc>
      </w:tr>
      <w:tr w:rsidR="00203141" w:rsidRPr="006F4C82" w14:paraId="4071B7FC" w14:textId="77777777" w:rsidTr="00FB02E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913"/>
        </w:trPr>
        <w:tc>
          <w:tcPr>
            <w:tcW w:w="10064" w:type="dxa"/>
            <w:tcBorders>
              <w:top w:val="dotted" w:sz="4" w:space="0" w:color="auto"/>
              <w:left w:val="single" w:sz="6" w:space="0" w:color="auto"/>
              <w:bottom w:val="dotted" w:sz="4" w:space="0" w:color="auto"/>
              <w:right w:val="single" w:sz="6" w:space="0" w:color="auto"/>
            </w:tcBorders>
          </w:tcPr>
          <w:p w14:paraId="66C1AB86" w14:textId="77777777" w:rsidR="00203141" w:rsidRDefault="00203141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5.</w:t>
            </w:r>
          </w:p>
          <w:p w14:paraId="0DFD1094" w14:textId="6F834364" w:rsidR="00203141" w:rsidRDefault="00FB02E8" w:rsidP="00CB72C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cuộc họp</w:t>
            </w:r>
          </w:p>
        </w:tc>
      </w:tr>
    </w:tbl>
    <w:p w14:paraId="351CBA7D" w14:textId="77777777" w:rsidR="004D42BB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1871DCC3" w14:textId="77777777" w:rsidR="00760B64" w:rsidRDefault="00760B64" w:rsidP="00760B64"/>
    <w:p w14:paraId="16197EC3" w14:textId="77777777" w:rsidR="00760B64" w:rsidRPr="00760B64" w:rsidRDefault="00760B64" w:rsidP="00760B64"/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19EA15E" w:rsidR="00537CDF" w:rsidRPr="006F4C82" w:rsidRDefault="00AC447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</w:t>
            </w:r>
            <w:r w:rsidR="00DA78AC">
              <w:rPr>
                <w:rFonts w:ascii="Times New Roman" w:hAnsi="Times New Roman"/>
                <w:sz w:val="24"/>
                <w:szCs w:val="24"/>
              </w:rPr>
              <w:t>1</w:t>
            </w:r>
            <w:r w:rsidR="00433295">
              <w:rPr>
                <w:rFonts w:ascii="Times New Roman" w:hAnsi="Times New Roman"/>
                <w:sz w:val="24"/>
                <w:szCs w:val="24"/>
              </w:rPr>
              <w:t>1</w:t>
            </w:r>
            <w:r w:rsidR="003374E5">
              <w:rPr>
                <w:rFonts w:ascii="Times New Roman" w:hAnsi="Times New Roman"/>
                <w:sz w:val="24"/>
                <w:szCs w:val="24"/>
              </w:rPr>
              <w:t>/2023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4B9086E8" w:rsidR="00537CDF" w:rsidRPr="006F4C82" w:rsidRDefault="003374E5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90BF76F" w:rsidR="004D42BB" w:rsidRPr="006F4C82" w:rsidRDefault="00FB02E8" w:rsidP="006C1354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>
              <w:rPr>
                <w:rFonts w:ascii="Times New Roman" w:hAnsi="Times New Roman"/>
                <w:b w:val="0"/>
                <w:sz w:val="24"/>
                <w:szCs w:val="24"/>
              </w:rPr>
              <w:t>Kiểm tra và thống nhất chức năng thống kê.</w:t>
            </w:r>
          </w:p>
        </w:tc>
      </w:tr>
    </w:tbl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489DE" w14:textId="77777777" w:rsidR="00F15D8D" w:rsidRDefault="00F15D8D">
      <w:r>
        <w:separator/>
      </w:r>
    </w:p>
  </w:endnote>
  <w:endnote w:type="continuationSeparator" w:id="0">
    <w:p w14:paraId="2F8E054E" w14:textId="77777777" w:rsidR="00F15D8D" w:rsidRDefault="00F15D8D">
      <w:r>
        <w:continuationSeparator/>
      </w:r>
    </w:p>
  </w:endnote>
  <w:endnote w:type="continuationNotice" w:id="1">
    <w:p w14:paraId="0276017B" w14:textId="77777777" w:rsidR="00F15D8D" w:rsidRDefault="00F15D8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3E6AB" w14:textId="77777777" w:rsidR="00F15D8D" w:rsidRDefault="00F15D8D">
      <w:r>
        <w:separator/>
      </w:r>
    </w:p>
  </w:footnote>
  <w:footnote w:type="continuationSeparator" w:id="0">
    <w:p w14:paraId="65D84579" w14:textId="77777777" w:rsidR="00F15D8D" w:rsidRDefault="00F15D8D">
      <w:r>
        <w:continuationSeparator/>
      </w:r>
    </w:p>
  </w:footnote>
  <w:footnote w:type="continuationNotice" w:id="1">
    <w:p w14:paraId="30A663A5" w14:textId="77777777" w:rsidR="00F15D8D" w:rsidRDefault="00F15D8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DD18C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C3517E8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257977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03141"/>
    <w:rsid w:val="002721AE"/>
    <w:rsid w:val="00277B20"/>
    <w:rsid w:val="0028710D"/>
    <w:rsid w:val="002A6FDA"/>
    <w:rsid w:val="002C7FF3"/>
    <w:rsid w:val="00317534"/>
    <w:rsid w:val="00325785"/>
    <w:rsid w:val="003374E5"/>
    <w:rsid w:val="00361221"/>
    <w:rsid w:val="00384904"/>
    <w:rsid w:val="003B2F07"/>
    <w:rsid w:val="003F4E3A"/>
    <w:rsid w:val="003F7B00"/>
    <w:rsid w:val="00403198"/>
    <w:rsid w:val="004266D5"/>
    <w:rsid w:val="00433295"/>
    <w:rsid w:val="00434BC7"/>
    <w:rsid w:val="004354E0"/>
    <w:rsid w:val="0043788C"/>
    <w:rsid w:val="00454B0B"/>
    <w:rsid w:val="00476A2F"/>
    <w:rsid w:val="004D42BB"/>
    <w:rsid w:val="004E067B"/>
    <w:rsid w:val="0052549A"/>
    <w:rsid w:val="00527B5C"/>
    <w:rsid w:val="00533445"/>
    <w:rsid w:val="0053679B"/>
    <w:rsid w:val="00537CDF"/>
    <w:rsid w:val="005A2190"/>
    <w:rsid w:val="005A6D89"/>
    <w:rsid w:val="0063035A"/>
    <w:rsid w:val="00660843"/>
    <w:rsid w:val="006C1354"/>
    <w:rsid w:val="006F4C82"/>
    <w:rsid w:val="00760B64"/>
    <w:rsid w:val="007A5F3B"/>
    <w:rsid w:val="007C1DBF"/>
    <w:rsid w:val="007E79D8"/>
    <w:rsid w:val="008013ED"/>
    <w:rsid w:val="00802042"/>
    <w:rsid w:val="00815C5E"/>
    <w:rsid w:val="008309C6"/>
    <w:rsid w:val="00842848"/>
    <w:rsid w:val="00857CFB"/>
    <w:rsid w:val="00893A8E"/>
    <w:rsid w:val="008C0503"/>
    <w:rsid w:val="008D414E"/>
    <w:rsid w:val="008E589B"/>
    <w:rsid w:val="00927B59"/>
    <w:rsid w:val="009414CC"/>
    <w:rsid w:val="009C2AE3"/>
    <w:rsid w:val="009F19E3"/>
    <w:rsid w:val="009F4FEA"/>
    <w:rsid w:val="00A91EEF"/>
    <w:rsid w:val="00AA44D2"/>
    <w:rsid w:val="00AC4473"/>
    <w:rsid w:val="00AF26B6"/>
    <w:rsid w:val="00B11762"/>
    <w:rsid w:val="00B17A7B"/>
    <w:rsid w:val="00B22FF1"/>
    <w:rsid w:val="00B36BC4"/>
    <w:rsid w:val="00B6236C"/>
    <w:rsid w:val="00B64B4B"/>
    <w:rsid w:val="00B67003"/>
    <w:rsid w:val="00B74C23"/>
    <w:rsid w:val="00BD1CC6"/>
    <w:rsid w:val="00BD4DE6"/>
    <w:rsid w:val="00BE39FC"/>
    <w:rsid w:val="00C037DF"/>
    <w:rsid w:val="00C14D1B"/>
    <w:rsid w:val="00C47424"/>
    <w:rsid w:val="00C6291B"/>
    <w:rsid w:val="00C94BEB"/>
    <w:rsid w:val="00CA4CCB"/>
    <w:rsid w:val="00CA6963"/>
    <w:rsid w:val="00D1263A"/>
    <w:rsid w:val="00D51337"/>
    <w:rsid w:val="00DA78AC"/>
    <w:rsid w:val="00DB7394"/>
    <w:rsid w:val="00DD18CF"/>
    <w:rsid w:val="00DF07D0"/>
    <w:rsid w:val="00E441EC"/>
    <w:rsid w:val="00E77A1F"/>
    <w:rsid w:val="00ED0E81"/>
    <w:rsid w:val="00F01094"/>
    <w:rsid w:val="00F15879"/>
    <w:rsid w:val="00F15D8D"/>
    <w:rsid w:val="00F24950"/>
    <w:rsid w:val="00FB02E8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paragraph" w:styleId="NormalWeb">
    <w:name w:val="Normal (Web)"/>
    <w:basedOn w:val="Normal"/>
    <w:uiPriority w:val="99"/>
    <w:unhideWhenUsed/>
    <w:rsid w:val="00AC4473"/>
    <w:pPr>
      <w:spacing w:before="100" w:beforeAutospacing="1" w:after="100" w:afterAutospacing="1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2</TotalTime>
  <Pages>3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Phong Vũ</cp:lastModifiedBy>
  <cp:revision>3</cp:revision>
  <cp:lastPrinted>2007-02-07T02:13:00Z</cp:lastPrinted>
  <dcterms:created xsi:type="dcterms:W3CDTF">2023-11-01T15:29:00Z</dcterms:created>
  <dcterms:modified xsi:type="dcterms:W3CDTF">2023-11-07T14:20:00Z</dcterms:modified>
</cp:coreProperties>
</file>