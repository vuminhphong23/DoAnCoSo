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1FD1958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24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515DC7D" w:rsidR="004266D5" w:rsidRPr="006F4C82" w:rsidRDefault="003374E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Triển khai kế hoạch, phân chia nhiệm vụ, làm đặt vấn đề</w:t>
            </w:r>
            <w:r w:rsidR="00760B64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0B3B6886" w14:textId="2370DD03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Đặt vấn đề cho dự án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2BEA342" w14:textId="5B5E1CD4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Những giải pháp đã có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4446A9BF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Giải pháp mà nhóm đề xuất</w:t>
            </w: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59D194B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22CE7B0" w14:textId="25B8EC45" w:rsidR="00277B20" w:rsidRPr="006F4C82" w:rsidRDefault="00760B6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nhiệm vụ từng thành viên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B24375D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28/09/2023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6DA437B5" w:rsidR="004D42BB" w:rsidRPr="006F4C82" w:rsidRDefault="003374E5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Chỉnh sửa và hoàn thiện</w:t>
            </w:r>
            <w:r w:rsidR="00454B0B">
              <w:rPr>
                <w:rFonts w:ascii="Times New Roman" w:hAnsi="Times New Roman"/>
                <w:b w:val="0"/>
                <w:sz w:val="24"/>
                <w:szCs w:val="24"/>
              </w:rPr>
              <w:t xml:space="preserve"> mục đặt vấn đề, yêu cầu khách hàng và tiếp tục làm các phần tiếp theo.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F2E50" w14:textId="77777777" w:rsidR="004354E0" w:rsidRDefault="004354E0">
      <w:r>
        <w:separator/>
      </w:r>
    </w:p>
  </w:endnote>
  <w:endnote w:type="continuationSeparator" w:id="0">
    <w:p w14:paraId="2C1B638F" w14:textId="77777777" w:rsidR="004354E0" w:rsidRDefault="004354E0">
      <w:r>
        <w:continuationSeparator/>
      </w:r>
    </w:p>
  </w:endnote>
  <w:endnote w:type="continuationNotice" w:id="1">
    <w:p w14:paraId="3EE3F50E" w14:textId="77777777" w:rsidR="004354E0" w:rsidRDefault="004354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37CD4" w14:textId="77777777" w:rsidR="004354E0" w:rsidRDefault="004354E0">
      <w:r>
        <w:separator/>
      </w:r>
    </w:p>
  </w:footnote>
  <w:footnote w:type="continuationSeparator" w:id="0">
    <w:p w14:paraId="78AA57C7" w14:textId="77777777" w:rsidR="004354E0" w:rsidRDefault="004354E0">
      <w:r>
        <w:continuationSeparator/>
      </w:r>
    </w:p>
  </w:footnote>
  <w:footnote w:type="continuationNotice" w:id="1">
    <w:p w14:paraId="3CCAFEC8" w14:textId="77777777" w:rsidR="004354E0" w:rsidRDefault="004354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760B64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60B64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74C23"/>
    <w:rsid w:val="00BD1CC6"/>
    <w:rsid w:val="00BD4DE6"/>
    <w:rsid w:val="00BE39FC"/>
    <w:rsid w:val="00C037DF"/>
    <w:rsid w:val="00C14D1B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43</TotalTime>
  <Pages>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31</cp:revision>
  <cp:lastPrinted>2007-02-07T02:13:00Z</cp:lastPrinted>
  <dcterms:created xsi:type="dcterms:W3CDTF">2023-09-07T01:02:00Z</dcterms:created>
  <dcterms:modified xsi:type="dcterms:W3CDTF">2023-09-24T14:55:00Z</dcterms:modified>
</cp:coreProperties>
</file>