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04D5AD48" w:rsidR="004266D5" w:rsidRPr="006F4C82" w:rsidRDefault="007A5F3B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515DC7D" w:rsidR="004266D5" w:rsidRPr="006F4C82" w:rsidRDefault="003374E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Triển khai kế hoạch, phân chia nhiệm vụ, làm đặt vấn đề</w:t>
            </w:r>
            <w:r w:rsidR="00760B64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0B3B6886" w14:textId="33DAC2E6" w:rsidR="00277B20" w:rsidRPr="006F4C82" w:rsidRDefault="00DA78AC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 thiện các phần trước đó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22BEA342" w14:textId="269468E8" w:rsidR="00277B20" w:rsidRPr="006F4C82" w:rsidRDefault="00DA78AC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Kiểm tra đánh giá từng phần làm của mỗi thành viên ở mục 2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592924D3" w14:textId="2B68A8EE" w:rsidR="00277B20" w:rsidRPr="006F4C82" w:rsidRDefault="00DA78AC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Phân chia tiếp tục nhiệm vụ tiếp tục các phần sau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F704DDB" w:rsidR="00537CDF" w:rsidRPr="006F4C82" w:rsidRDefault="007A5F3B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</w:t>
            </w:r>
            <w:r w:rsidR="00DA78AC">
              <w:rPr>
                <w:rFonts w:ascii="Times New Roman" w:hAnsi="Times New Roman"/>
                <w:sz w:val="24"/>
                <w:szCs w:val="24"/>
              </w:rPr>
              <w:t>10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6D3B0FCC" w:rsidR="004D42BB" w:rsidRPr="006F4C82" w:rsidRDefault="00DA78AC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Triển khai code demo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7F4C3" w14:textId="77777777" w:rsidR="00C47424" w:rsidRDefault="00C47424">
      <w:r>
        <w:separator/>
      </w:r>
    </w:p>
  </w:endnote>
  <w:endnote w:type="continuationSeparator" w:id="0">
    <w:p w14:paraId="1BB202C6" w14:textId="77777777" w:rsidR="00C47424" w:rsidRDefault="00C47424">
      <w:r>
        <w:continuationSeparator/>
      </w:r>
    </w:p>
  </w:endnote>
  <w:endnote w:type="continuationNotice" w:id="1">
    <w:p w14:paraId="6C28F8D4" w14:textId="77777777" w:rsidR="00C47424" w:rsidRDefault="00C474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27F58" w14:textId="77777777" w:rsidR="00C47424" w:rsidRDefault="00C47424">
      <w:r>
        <w:separator/>
      </w:r>
    </w:p>
  </w:footnote>
  <w:footnote w:type="continuationSeparator" w:id="0">
    <w:p w14:paraId="61C1588F" w14:textId="77777777" w:rsidR="00C47424" w:rsidRDefault="00C47424">
      <w:r>
        <w:continuationSeparator/>
      </w:r>
    </w:p>
  </w:footnote>
  <w:footnote w:type="continuationNotice" w:id="1">
    <w:p w14:paraId="380B0AB9" w14:textId="77777777" w:rsidR="00C47424" w:rsidRDefault="00C474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DA78AC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4BC7"/>
    <w:rsid w:val="004354E0"/>
    <w:rsid w:val="0043788C"/>
    <w:rsid w:val="00454B0B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60B64"/>
    <w:rsid w:val="007A5F3B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FEA"/>
    <w:rsid w:val="00A91EEF"/>
    <w:rsid w:val="00AA44D2"/>
    <w:rsid w:val="00AF26B6"/>
    <w:rsid w:val="00B11762"/>
    <w:rsid w:val="00B17A7B"/>
    <w:rsid w:val="00B22FF1"/>
    <w:rsid w:val="00B36BC4"/>
    <w:rsid w:val="00B6236C"/>
    <w:rsid w:val="00B67003"/>
    <w:rsid w:val="00B74C23"/>
    <w:rsid w:val="00BD1CC6"/>
    <w:rsid w:val="00BD4DE6"/>
    <w:rsid w:val="00BE39FC"/>
    <w:rsid w:val="00C037DF"/>
    <w:rsid w:val="00C14D1B"/>
    <w:rsid w:val="00C47424"/>
    <w:rsid w:val="00C6291B"/>
    <w:rsid w:val="00C94BEB"/>
    <w:rsid w:val="00CA4CCB"/>
    <w:rsid w:val="00CA6963"/>
    <w:rsid w:val="00D1263A"/>
    <w:rsid w:val="00DA78AC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50</TotalTime>
  <Pages>2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36</cp:revision>
  <cp:lastPrinted>2007-02-07T02:13:00Z</cp:lastPrinted>
  <dcterms:created xsi:type="dcterms:W3CDTF">2023-09-07T01:02:00Z</dcterms:created>
  <dcterms:modified xsi:type="dcterms:W3CDTF">2023-10-06T14:48:00Z</dcterms:modified>
</cp:coreProperties>
</file>